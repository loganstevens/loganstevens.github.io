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79" w:type="pct"/>
        <w:tblInd w:w="-1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2610"/>
        <w:gridCol w:w="270"/>
        <w:gridCol w:w="270"/>
        <w:gridCol w:w="90"/>
        <w:gridCol w:w="7866"/>
      </w:tblGrid>
      <w:tr w:rsidR="000334C1" w:rsidRPr="00EC0F79" w14:paraId="34C4BEED" w14:textId="77777777" w:rsidTr="00EB7E29">
        <w:trPr>
          <w:trHeight w:val="540"/>
        </w:trPr>
        <w:tc>
          <w:tcPr>
            <w:tcW w:w="450" w:type="dxa"/>
          </w:tcPr>
          <w:p w14:paraId="464EAB37" w14:textId="5CDCD107" w:rsidR="000334C1" w:rsidRDefault="00221367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4382" behindDoc="0" locked="0" layoutInCell="1" allowOverlap="1" wp14:anchorId="5DBE401B" wp14:editId="3C4CC5E7">
                      <wp:simplePos x="0" y="0"/>
                      <wp:positionH relativeFrom="column">
                        <wp:posOffset>-114936</wp:posOffset>
                      </wp:positionH>
                      <wp:positionV relativeFrom="paragraph">
                        <wp:posOffset>105690</wp:posOffset>
                      </wp:positionV>
                      <wp:extent cx="2352675" cy="2352675"/>
                      <wp:effectExtent l="0" t="0" r="0" b="0"/>
                      <wp:wrapNone/>
                      <wp:docPr id="4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52675" cy="23526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B940DF" w14:textId="77777777" w:rsidR="006F5872" w:rsidRDefault="006F5872" w:rsidP="005550AF">
                                  <w:pPr>
                                    <w:spacing w:line="317" w:lineRule="auto"/>
                                    <w:rPr>
                                      <w:color w:val="FFFFFF" w:themeColor="background1"/>
                                      <w:sz w:val="22"/>
                                    </w:rPr>
                                  </w:pPr>
                                </w:p>
                                <w:p w14:paraId="4EE20D68" w14:textId="3B98D451" w:rsidR="006F5872" w:rsidRPr="00815232" w:rsidRDefault="006F5872" w:rsidP="00815232">
                                  <w:pPr>
                                    <w:spacing w:line="317" w:lineRule="auto"/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</w:rPr>
                                  </w:pPr>
                                  <w:r w:rsidRPr="006C085C">
                                    <w:rPr>
                                      <w:color w:val="FFFFFF" w:themeColor="background1"/>
                                      <w:sz w:val="22"/>
                                    </w:rPr>
                                    <w:t xml:space="preserve">I </w:t>
                                  </w:r>
                                  <w:r>
                                    <w:rPr>
                                      <w:color w:val="FFFFFF" w:themeColor="background1"/>
                                      <w:sz w:val="22"/>
                                    </w:rPr>
                                    <w:t>have</w:t>
                                  </w:r>
                                  <w:r w:rsidRPr="006C085C">
                                    <w:rPr>
                                      <w:color w:val="FFFFFF" w:themeColor="background1"/>
                                      <w:sz w:val="22"/>
                                    </w:rPr>
                                    <w:t xml:space="preserve"> a</w:t>
                                  </w:r>
                                  <w:r>
                                    <w:rPr>
                                      <w:color w:val="FFFFFF" w:themeColor="background1"/>
                                      <w:sz w:val="22"/>
                                    </w:rPr>
                                    <w:t>n</w:t>
                                  </w:r>
                                  <w:r w:rsidRPr="006C085C">
                                    <w:rPr>
                                      <w:color w:val="FFFFFF" w:themeColor="background1"/>
                                      <w:sz w:val="22"/>
                                    </w:rPr>
                                    <w:t xml:space="preserve"> accomplished history in both the technological and educational worlds</w:t>
                                  </w:r>
                                  <w:r>
                                    <w:rPr>
                                      <w:color w:val="FFFFFF" w:themeColor="background1"/>
                                      <w:sz w:val="22"/>
                                    </w:rPr>
                                    <w:t xml:space="preserve"> along </w:t>
                                  </w:r>
                                  <w:r w:rsidRPr="00815232">
                                    <w:rPr>
                                      <w:color w:val="FFFFFF" w:themeColor="background1"/>
                                      <w:sz w:val="22"/>
                                    </w:rPr>
                                    <w:t>with</w:t>
                                  </w:r>
                                </w:p>
                                <w:p w14:paraId="31E01AC1" w14:textId="0DD982F2" w:rsidR="006F5872" w:rsidRPr="00815232" w:rsidRDefault="006F5872" w:rsidP="00815232">
                                  <w:pPr>
                                    <w:spacing w:line="317" w:lineRule="auto"/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</w:rPr>
                                  </w:pPr>
                                  <w:r w:rsidRPr="00815232">
                                    <w:rPr>
                                      <w:color w:val="FFFFFF" w:themeColor="background1"/>
                                      <w:sz w:val="22"/>
                                    </w:rPr>
                                    <w:t xml:space="preserve">experience in </w:t>
                                  </w:r>
                                  <w:r>
                                    <w:rPr>
                                      <w:color w:val="FFFFFF" w:themeColor="background1"/>
                                      <w:sz w:val="22"/>
                                    </w:rPr>
                                    <w:t xml:space="preserve">software </w:t>
                                  </w:r>
                                  <w:r w:rsidRPr="00815232">
                                    <w:rPr>
                                      <w:color w:val="FFFFFF" w:themeColor="background1"/>
                                      <w:sz w:val="22"/>
                                    </w:rPr>
                                    <w:t xml:space="preserve">development, teaching, </w:t>
                                  </w:r>
                                  <w:r>
                                    <w:rPr>
                                      <w:color w:val="FFFFFF" w:themeColor="background1"/>
                                      <w:sz w:val="22"/>
                                    </w:rPr>
                                    <w:t xml:space="preserve">research, </w:t>
                                  </w:r>
                                  <w:r w:rsidRPr="00815232">
                                    <w:rPr>
                                      <w:color w:val="FFFFFF" w:themeColor="background1"/>
                                      <w:sz w:val="22"/>
                                    </w:rPr>
                                    <w:t>and</w:t>
                                  </w:r>
                                </w:p>
                                <w:p w14:paraId="7D6F39F9" w14:textId="77777777" w:rsidR="006F5872" w:rsidRPr="00815232" w:rsidRDefault="006F5872" w:rsidP="00815232">
                                  <w:pPr>
                                    <w:spacing w:line="317" w:lineRule="auto"/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</w:rPr>
                                  </w:pPr>
                                  <w:r w:rsidRPr="00815232">
                                    <w:rPr>
                                      <w:color w:val="FFFFFF" w:themeColor="background1"/>
                                      <w:sz w:val="22"/>
                                    </w:rPr>
                                    <w:t>a variety of programming</w:t>
                                  </w:r>
                                </w:p>
                                <w:p w14:paraId="08F7ABC9" w14:textId="27B5C409" w:rsidR="006F5872" w:rsidRPr="00EB7E29" w:rsidRDefault="006F5872" w:rsidP="00815232">
                                  <w:pPr>
                                    <w:spacing w:line="317" w:lineRule="auto"/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</w:rPr>
                                  </w:pPr>
                                  <w:r w:rsidRPr="00815232">
                                    <w:rPr>
                                      <w:color w:val="FFFFFF" w:themeColor="background1"/>
                                      <w:sz w:val="22"/>
                                    </w:rPr>
                                    <w:t>languages.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BE401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9.05pt;margin-top:8.3pt;width:185.25pt;height:185.25pt;z-index:25166438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" filled="f" stroked="f">
                      <v:textbox>
                        <w:txbxContent>
                          <w:p w14:paraId="2DB940DF" w14:textId="77777777" w:rsidR="006F5872" w:rsidRDefault="006F5872" w:rsidP="005550AF">
                            <w:pPr>
                              <w:spacing w:line="317" w:lineRule="auto"/>
                              <w:rPr>
                                <w:color w:val="FFFFFF" w:themeColor="background1"/>
                                <w:sz w:val="22"/>
                              </w:rPr>
                            </w:pPr>
                          </w:p>
                          <w:p w14:paraId="4EE20D68" w14:textId="3B98D451" w:rsidR="006F5872" w:rsidRPr="00815232" w:rsidRDefault="006F5872" w:rsidP="00815232">
                            <w:pPr>
                              <w:spacing w:line="317" w:lineRule="auto"/>
                              <w:jc w:val="center"/>
                              <w:rPr>
                                <w:color w:val="FFFFFF" w:themeColor="background1"/>
                                <w:sz w:val="22"/>
                              </w:rPr>
                            </w:pPr>
                            <w:r w:rsidRPr="006C085C">
                              <w:rPr>
                                <w:color w:val="FFFFFF" w:themeColor="background1"/>
                                <w:sz w:val="22"/>
                              </w:rPr>
                              <w:t xml:space="preserve">I </w:t>
                            </w:r>
                            <w:r>
                              <w:rPr>
                                <w:color w:val="FFFFFF" w:themeColor="background1"/>
                                <w:sz w:val="22"/>
                              </w:rPr>
                              <w:t>have</w:t>
                            </w:r>
                            <w:r w:rsidRPr="006C085C">
                              <w:rPr>
                                <w:color w:val="FFFFFF" w:themeColor="background1"/>
                                <w:sz w:val="22"/>
                              </w:rPr>
                              <w:t xml:space="preserve"> a</w:t>
                            </w:r>
                            <w:r>
                              <w:rPr>
                                <w:color w:val="FFFFFF" w:themeColor="background1"/>
                                <w:sz w:val="22"/>
                              </w:rPr>
                              <w:t>n</w:t>
                            </w:r>
                            <w:r w:rsidRPr="006C085C">
                              <w:rPr>
                                <w:color w:val="FFFFFF" w:themeColor="background1"/>
                                <w:sz w:val="22"/>
                              </w:rPr>
                              <w:t xml:space="preserve"> accomplished history in both the technological and educational worlds</w:t>
                            </w:r>
                            <w:r>
                              <w:rPr>
                                <w:color w:val="FFFFFF" w:themeColor="background1"/>
                                <w:sz w:val="22"/>
                              </w:rPr>
                              <w:t xml:space="preserve"> along </w:t>
                            </w:r>
                            <w:r w:rsidRPr="00815232">
                              <w:rPr>
                                <w:color w:val="FFFFFF" w:themeColor="background1"/>
                                <w:sz w:val="22"/>
                              </w:rPr>
                              <w:t>with</w:t>
                            </w:r>
                          </w:p>
                          <w:p w14:paraId="31E01AC1" w14:textId="0DD982F2" w:rsidR="006F5872" w:rsidRPr="00815232" w:rsidRDefault="006F5872" w:rsidP="00815232">
                            <w:pPr>
                              <w:spacing w:line="317" w:lineRule="auto"/>
                              <w:jc w:val="center"/>
                              <w:rPr>
                                <w:color w:val="FFFFFF" w:themeColor="background1"/>
                                <w:sz w:val="22"/>
                              </w:rPr>
                            </w:pPr>
                            <w:r w:rsidRPr="00815232">
                              <w:rPr>
                                <w:color w:val="FFFFFF" w:themeColor="background1"/>
                                <w:sz w:val="22"/>
                              </w:rPr>
                              <w:t xml:space="preserve">experience in </w:t>
                            </w:r>
                            <w:r>
                              <w:rPr>
                                <w:color w:val="FFFFFF" w:themeColor="background1"/>
                                <w:sz w:val="22"/>
                              </w:rPr>
                              <w:t xml:space="preserve">software </w:t>
                            </w:r>
                            <w:r w:rsidRPr="00815232">
                              <w:rPr>
                                <w:color w:val="FFFFFF" w:themeColor="background1"/>
                                <w:sz w:val="22"/>
                              </w:rPr>
                              <w:t xml:space="preserve">development, teaching, </w:t>
                            </w:r>
                            <w:r>
                              <w:rPr>
                                <w:color w:val="FFFFFF" w:themeColor="background1"/>
                                <w:sz w:val="22"/>
                              </w:rPr>
                              <w:t xml:space="preserve">research, </w:t>
                            </w:r>
                            <w:r w:rsidRPr="00815232">
                              <w:rPr>
                                <w:color w:val="FFFFFF" w:themeColor="background1"/>
                                <w:sz w:val="22"/>
                              </w:rPr>
                              <w:t>and</w:t>
                            </w:r>
                          </w:p>
                          <w:p w14:paraId="7D6F39F9" w14:textId="77777777" w:rsidR="006F5872" w:rsidRPr="00815232" w:rsidRDefault="006F5872" w:rsidP="00815232">
                            <w:pPr>
                              <w:spacing w:line="317" w:lineRule="auto"/>
                              <w:jc w:val="center"/>
                              <w:rPr>
                                <w:color w:val="FFFFFF" w:themeColor="background1"/>
                                <w:sz w:val="22"/>
                              </w:rPr>
                            </w:pPr>
                            <w:r w:rsidRPr="00815232">
                              <w:rPr>
                                <w:color w:val="FFFFFF" w:themeColor="background1"/>
                                <w:sz w:val="22"/>
                              </w:rPr>
                              <w:t>a variety of programming</w:t>
                            </w:r>
                          </w:p>
                          <w:p w14:paraId="08F7ABC9" w14:textId="27B5C409" w:rsidR="006F5872" w:rsidRPr="00EB7E29" w:rsidRDefault="006F5872" w:rsidP="00815232">
                            <w:pPr>
                              <w:spacing w:line="317" w:lineRule="auto"/>
                              <w:jc w:val="center"/>
                              <w:rPr>
                                <w:color w:val="FFFFFF" w:themeColor="background1"/>
                                <w:sz w:val="22"/>
                              </w:rPr>
                            </w:pPr>
                            <w:r w:rsidRPr="00815232">
                              <w:rPr>
                                <w:color w:val="FFFFFF" w:themeColor="background1"/>
                                <w:sz w:val="22"/>
                              </w:rPr>
                              <w:t>languages.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B7E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5F287A55" wp14:editId="1C37E9D2">
                      <wp:simplePos x="0" y="0"/>
                      <wp:positionH relativeFrom="column">
                        <wp:posOffset>271780</wp:posOffset>
                      </wp:positionH>
                      <wp:positionV relativeFrom="paragraph">
                        <wp:posOffset>290831</wp:posOffset>
                      </wp:positionV>
                      <wp:extent cx="1752600" cy="101600"/>
                      <wp:effectExtent l="0" t="0" r="0" b="0"/>
                      <wp:wrapNone/>
                      <wp:docPr id="37" name="Rectangl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2600" cy="1016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5588D7" id="Rectangle 37" o:spid="_x0000_s1026" style="position:absolute;margin-left:21.4pt;margin-top:22.9pt;width:138pt;height:8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" fillcolor="#1e81b8 [3204]" stroked="f" strokeweight="1pt"/>
                  </w:pict>
                </mc:Fallback>
              </mc:AlternateContent>
            </w:r>
          </w:p>
        </w:tc>
        <w:tc>
          <w:tcPr>
            <w:tcW w:w="2610" w:type="dxa"/>
            <w:tcBorders>
              <w:bottom w:val="single" w:sz="4" w:space="0" w:color="FFFFFF" w:themeColor="background1"/>
            </w:tcBorders>
          </w:tcPr>
          <w:p w14:paraId="530B3B9D" w14:textId="344461B0" w:rsidR="000334C1" w:rsidRPr="00962D7E" w:rsidRDefault="00C33D8D" w:rsidP="00C33D8D">
            <w:pPr>
              <w:pStyle w:val="Heading4"/>
              <w:jc w:val="left"/>
              <w:rPr>
                <w:u w:val="single"/>
              </w:rPr>
            </w:pPr>
            <w:r w:rsidRPr="00C33D8D">
              <w:t xml:space="preserve">   </w:t>
            </w:r>
            <w:r w:rsidR="00962D7E" w:rsidRPr="00962D7E">
              <w:rPr>
                <w:u w:val="single"/>
              </w:rPr>
              <w:t>P R O F I L E</w:t>
            </w:r>
          </w:p>
        </w:tc>
        <w:tc>
          <w:tcPr>
            <w:tcW w:w="540" w:type="dxa"/>
            <w:gridSpan w:val="2"/>
          </w:tcPr>
          <w:p w14:paraId="70FADFAE" w14:textId="77777777" w:rsidR="000334C1" w:rsidRDefault="000334C1"/>
        </w:tc>
        <w:tc>
          <w:tcPr>
            <w:tcW w:w="90" w:type="dxa"/>
            <w:vMerge w:val="restart"/>
          </w:tcPr>
          <w:p w14:paraId="63641AC2" w14:textId="0206DB67" w:rsidR="000334C1" w:rsidRDefault="000334C1" w:rsidP="004A28EA"/>
        </w:tc>
        <w:tc>
          <w:tcPr>
            <w:tcW w:w="7866" w:type="dxa"/>
            <w:vMerge w:val="restart"/>
          </w:tcPr>
          <w:p w14:paraId="12636AC2" w14:textId="5C3CFBF1" w:rsidR="000334C1" w:rsidRPr="003365FB" w:rsidRDefault="00EE42BE" w:rsidP="00A45E6D">
            <w:pPr>
              <w:pStyle w:val="Title"/>
              <w:jc w:val="center"/>
              <w:rPr>
                <w:b/>
                <w:bCs/>
                <w:spacing w:val="30"/>
                <w:sz w:val="56"/>
                <w:u w:val="single"/>
                <w:lang w:val="it-IT"/>
              </w:rPr>
            </w:pPr>
            <w:r w:rsidRPr="003365FB">
              <w:rPr>
                <w:b/>
                <w:bCs/>
                <w:spacing w:val="30"/>
                <w:sz w:val="56"/>
                <w:u w:val="single"/>
              </w:rPr>
              <w:t>Logan Stevens</w:t>
            </w:r>
          </w:p>
          <w:p w14:paraId="0B0345A2" w14:textId="42F970B8" w:rsidR="000334C1" w:rsidRPr="003F528A" w:rsidRDefault="000334C1" w:rsidP="003F528A">
            <w:pPr>
              <w:pStyle w:val="Subtitle"/>
              <w:spacing w:before="240"/>
              <w:jc w:val="center"/>
              <w:rPr>
                <w:sz w:val="37"/>
                <w:szCs w:val="37"/>
                <w:lang w:val="it-IT"/>
              </w:rPr>
            </w:pPr>
          </w:p>
          <w:p w14:paraId="17931153" w14:textId="3C22CFA5" w:rsidR="000334C1" w:rsidRPr="00FD636E" w:rsidRDefault="00A45E6D" w:rsidP="00D511BF">
            <w:pPr>
              <w:pStyle w:val="Heading1"/>
              <w:spacing w:before="240"/>
              <w:rPr>
                <w:sz w:val="34"/>
                <w:szCs w:val="34"/>
              </w:rPr>
            </w:pPr>
            <w:r>
              <w:t xml:space="preserve"> </w:t>
            </w:r>
            <w:r w:rsidR="00810CBB">
              <w:rPr>
                <w:sz w:val="34"/>
                <w:szCs w:val="34"/>
              </w:rPr>
              <w:t>Research</w:t>
            </w:r>
            <w:r w:rsidR="009214EB">
              <w:rPr>
                <w:sz w:val="34"/>
                <w:szCs w:val="34"/>
              </w:rPr>
              <w:t xml:space="preserve"> Projects</w:t>
            </w:r>
          </w:p>
          <w:p w14:paraId="000C5CD8" w14:textId="1E84C6B5" w:rsidR="00EB78BA" w:rsidRPr="00EC0F79" w:rsidRDefault="00AC12C8" w:rsidP="00D95726">
            <w:pPr>
              <w:rPr>
                <w:lang w:val="it-I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397183F3" wp14:editId="1BC7DE04">
                      <wp:simplePos x="0" y="0"/>
                      <wp:positionH relativeFrom="margin">
                        <wp:posOffset>2726055</wp:posOffset>
                      </wp:positionH>
                      <wp:positionV relativeFrom="paragraph">
                        <wp:posOffset>17780</wp:posOffset>
                      </wp:positionV>
                      <wp:extent cx="2371725" cy="1323975"/>
                      <wp:effectExtent l="0" t="0" r="9525" b="0"/>
                      <wp:wrapNone/>
                      <wp:docPr id="43" name="Text Box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71725" cy="13239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11BAF9" w14:textId="12BB3096" w:rsidR="006F5872" w:rsidRPr="00CC5868" w:rsidRDefault="00142D72" w:rsidP="003726D9">
                                  <w:pPr>
                                    <w:rPr>
                                      <w:b/>
                                      <w:color w:val="595959" w:themeColor="text1" w:themeTint="A6"/>
                                    </w:rPr>
                                  </w:pPr>
                                  <w:r>
                                    <w:rPr>
                                      <w:b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 xml:space="preserve">VR </w:t>
                                  </w:r>
                                  <w:r w:rsidR="006F5872">
                                    <w:rPr>
                                      <w:b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Redirected Walking Thresholds</w:t>
                                  </w:r>
                                </w:p>
                                <w:p w14:paraId="0DF588FA" w14:textId="572DB2BF" w:rsidR="006F5872" w:rsidRPr="00415CF3" w:rsidRDefault="006F5872" w:rsidP="003726D9">
                                  <w:r w:rsidRPr="002C410D">
                                    <w:rPr>
                                      <w:sz w:val="20"/>
                                    </w:rPr>
                                    <w:t xml:space="preserve">   </w:t>
                                  </w:r>
                                  <w:r w:rsidR="00773508" w:rsidRPr="00773508">
                                    <w:rPr>
                                      <w:color w:val="595959" w:themeColor="text1" w:themeTint="A6"/>
                                      <w:sz w:val="20"/>
                                    </w:rPr>
                                    <w:t>Uses the Unity Engine and C# to</w:t>
                                  </w:r>
                                  <w:r w:rsidR="00142D72">
                                    <w:rPr>
                                      <w:color w:val="595959" w:themeColor="text1" w:themeTint="A6"/>
                                      <w:sz w:val="20"/>
                                    </w:rPr>
                                    <w:t xml:space="preserve"> l</w:t>
                                  </w:r>
                                  <w:r w:rsidR="00773508">
                                    <w:rPr>
                                      <w:color w:val="595959" w:themeColor="text1" w:themeTint="A6"/>
                                      <w:sz w:val="20"/>
                                    </w:rPr>
                                    <w:t xml:space="preserve">ead software </w:t>
                                  </w:r>
                                  <w:r w:rsidR="00142D72">
                                    <w:rPr>
                                      <w:color w:val="595959" w:themeColor="text1" w:themeTint="A6"/>
                                      <w:sz w:val="20"/>
                                    </w:rPr>
                                    <w:t>implementation</w:t>
                                  </w:r>
                                  <w:r w:rsidR="00773508">
                                    <w:rPr>
                                      <w:color w:val="595959" w:themeColor="text1" w:themeTint="A6"/>
                                      <w:sz w:val="20"/>
                                    </w:rPr>
                                    <w:t xml:space="preserve"> of the UMD GAMMA Labs Redirected Walking Thresholds Experiment</w:t>
                                  </w:r>
                                  <w:r w:rsidR="00617BD7">
                                    <w:rPr>
                                      <w:color w:val="595959" w:themeColor="text1" w:themeTint="A6"/>
                                      <w:sz w:val="20"/>
                                    </w:rPr>
                                    <w:t xml:space="preserve"> administration software</w:t>
                                  </w:r>
                                  <w:r>
                                    <w:rPr>
                                      <w:color w:val="595959" w:themeColor="text1" w:themeTint="A6"/>
                                      <w:sz w:val="2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7183F3" id="Text Box 43" o:spid="_x0000_s1027" type="#_x0000_t202" style="position:absolute;margin-left:214.65pt;margin-top:1.4pt;width:186.75pt;height:104.25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" filled="f" stroked="f" strokeweight=".5pt">
                      <v:textbox inset="0,,0">
                        <w:txbxContent>
                          <w:p w14:paraId="7C11BAF9" w14:textId="12BB3096" w:rsidR="006F5872" w:rsidRPr="00CC5868" w:rsidRDefault="00142D72" w:rsidP="003726D9">
                            <w:pPr>
                              <w:rPr>
                                <w:b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b/>
                                <w:color w:val="595959" w:themeColor="text1" w:themeTint="A6"/>
                                <w:sz w:val="22"/>
                                <w:szCs w:val="22"/>
                              </w:rPr>
                              <w:t xml:space="preserve">VR </w:t>
                            </w:r>
                            <w:r w:rsidR="006F5872">
                              <w:rPr>
                                <w:b/>
                                <w:color w:val="595959" w:themeColor="text1" w:themeTint="A6"/>
                                <w:sz w:val="22"/>
                                <w:szCs w:val="22"/>
                              </w:rPr>
                              <w:t>Redirected Walking Thresholds</w:t>
                            </w:r>
                          </w:p>
                          <w:p w14:paraId="0DF588FA" w14:textId="572DB2BF" w:rsidR="006F5872" w:rsidRPr="00415CF3" w:rsidRDefault="006F5872" w:rsidP="003726D9">
                            <w:r w:rsidRPr="002C410D">
                              <w:rPr>
                                <w:sz w:val="20"/>
                              </w:rPr>
                              <w:t xml:space="preserve">   </w:t>
                            </w:r>
                            <w:r w:rsidR="00773508" w:rsidRPr="00773508">
                              <w:rPr>
                                <w:color w:val="595959" w:themeColor="text1" w:themeTint="A6"/>
                                <w:sz w:val="20"/>
                              </w:rPr>
                              <w:t>Uses the Unity Engine and C# to</w:t>
                            </w:r>
                            <w:r w:rsidR="00142D72">
                              <w:rPr>
                                <w:color w:val="595959" w:themeColor="text1" w:themeTint="A6"/>
                                <w:sz w:val="20"/>
                              </w:rPr>
                              <w:t xml:space="preserve"> l</w:t>
                            </w:r>
                            <w:r w:rsidR="00773508">
                              <w:rPr>
                                <w:color w:val="595959" w:themeColor="text1" w:themeTint="A6"/>
                                <w:sz w:val="20"/>
                              </w:rPr>
                              <w:t xml:space="preserve">ead software </w:t>
                            </w:r>
                            <w:r w:rsidR="00142D72">
                              <w:rPr>
                                <w:color w:val="595959" w:themeColor="text1" w:themeTint="A6"/>
                                <w:sz w:val="20"/>
                              </w:rPr>
                              <w:t>implementation</w:t>
                            </w:r>
                            <w:r w:rsidR="00773508">
                              <w:rPr>
                                <w:color w:val="595959" w:themeColor="text1" w:themeTint="A6"/>
                                <w:sz w:val="20"/>
                              </w:rPr>
                              <w:t xml:space="preserve"> of the UMD GAMMA Labs Redirected Walking Thresholds Experiment</w:t>
                            </w:r>
                            <w:r w:rsidR="00617BD7">
                              <w:rPr>
                                <w:color w:val="595959" w:themeColor="text1" w:themeTint="A6"/>
                                <w:sz w:val="20"/>
                              </w:rPr>
                              <w:t xml:space="preserve"> administration software</w:t>
                            </w:r>
                            <w:r>
                              <w:rPr>
                                <w:color w:val="595959" w:themeColor="text1" w:themeTint="A6"/>
                                <w:sz w:val="20"/>
                              </w:rPr>
                              <w:t>.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D511BF">
              <w:rPr>
                <w:noProof/>
              </w:rPr>
              <mc:AlternateContent>
                <mc:Choice Requires="wps">
                  <w:drawing>
                    <wp:inline distT="0" distB="0" distL="0" distR="0" wp14:anchorId="717B58D8" wp14:editId="7FC0FFF0">
                      <wp:extent cx="2619375" cy="1152525"/>
                      <wp:effectExtent l="0" t="0" r="9525" b="0"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19375" cy="11525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C7CB5F" w14:textId="7176F0C7" w:rsidR="006F5872" w:rsidRPr="00CC5868" w:rsidRDefault="006F5872" w:rsidP="006B65C1">
                                  <w:pPr>
                                    <w:rPr>
                                      <w:b/>
                                      <w:color w:val="595959" w:themeColor="text1" w:themeTint="A6"/>
                                    </w:rPr>
                                  </w:pPr>
                                  <w:r>
                                    <w:rPr>
                                      <w:b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 xml:space="preserve">Educational Telepresence </w:t>
                                  </w:r>
                                  <w:r w:rsidR="00773508">
                                    <w:rPr>
                                      <w:b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Project</w:t>
                                  </w:r>
                                </w:p>
                                <w:p w14:paraId="45B9B504" w14:textId="5ABD8DD8" w:rsidR="006F5872" w:rsidRPr="006B65C1" w:rsidRDefault="006F5872" w:rsidP="006B65C1">
                                  <w:pPr>
                                    <w:rPr>
                                      <w:sz w:val="20"/>
                                    </w:rPr>
                                  </w:pPr>
                                  <w:r w:rsidRPr="002C410D">
                                    <w:rPr>
                                      <w:sz w:val="20"/>
                                    </w:rPr>
                                    <w:t xml:space="preserve">   </w:t>
                                  </w:r>
                                  <w:r w:rsidR="00930676" w:rsidRPr="00930676">
                                    <w:rPr>
                                      <w:color w:val="595959" w:themeColor="text1" w:themeTint="A6"/>
                                      <w:sz w:val="20"/>
                                    </w:rPr>
                                    <w:t xml:space="preserve">Implements </w:t>
                                  </w:r>
                                  <w:r w:rsidR="00930676">
                                    <w:rPr>
                                      <w:color w:val="595959" w:themeColor="text1" w:themeTint="A6"/>
                                      <w:sz w:val="20"/>
                                    </w:rPr>
                                    <w:t xml:space="preserve">knowledge </w:t>
                                  </w:r>
                                  <w:r w:rsidR="00AC12C8">
                                    <w:rPr>
                                      <w:color w:val="595959" w:themeColor="text1" w:themeTint="A6"/>
                                      <w:sz w:val="20"/>
                                    </w:rPr>
                                    <w:t>and experience in</w:t>
                                  </w:r>
                                  <w:r w:rsidR="00930676">
                                    <w:rPr>
                                      <w:color w:val="595959" w:themeColor="text1" w:themeTint="A6"/>
                                      <w:sz w:val="20"/>
                                    </w:rPr>
                                    <w:t xml:space="preserve"> pedagogy and technology </w:t>
                                  </w:r>
                                  <w:r w:rsidR="00AC12C8">
                                    <w:rPr>
                                      <w:color w:val="595959" w:themeColor="text1" w:themeTint="A6"/>
                                      <w:sz w:val="20"/>
                                    </w:rPr>
                                    <w:t>for</w:t>
                                  </w:r>
                                  <w:r w:rsidRPr="001A405F">
                                    <w:rPr>
                                      <w:color w:val="595959" w:themeColor="text1" w:themeTint="A6"/>
                                      <w:sz w:val="20"/>
                                    </w:rPr>
                                    <w:t xml:space="preserve"> research project </w:t>
                                  </w:r>
                                  <w:r w:rsidR="00930676">
                                    <w:rPr>
                                      <w:color w:val="595959" w:themeColor="text1" w:themeTint="A6"/>
                                      <w:sz w:val="20"/>
                                    </w:rPr>
                                    <w:t>assessing</w:t>
                                  </w:r>
                                  <w:r w:rsidRPr="001A405F">
                                    <w:rPr>
                                      <w:color w:val="595959" w:themeColor="text1" w:themeTint="A6"/>
                                      <w:sz w:val="20"/>
                                    </w:rPr>
                                    <w:t xml:space="preserve"> the effects of VR</w:t>
                                  </w:r>
                                  <w:r w:rsidR="00142D72">
                                    <w:rPr>
                                      <w:color w:val="595959" w:themeColor="text1" w:themeTint="A6"/>
                                      <w:sz w:val="20"/>
                                    </w:rPr>
                                    <w:t>/AR</w:t>
                                  </w:r>
                                  <w:r w:rsidRPr="001A405F">
                                    <w:rPr>
                                      <w:color w:val="595959" w:themeColor="text1" w:themeTint="A6"/>
                                      <w:sz w:val="20"/>
                                    </w:rPr>
                                    <w:t xml:space="preserve"> on education and how detrimental effects of COVID-19 </w:t>
                                  </w:r>
                                  <w:r w:rsidR="00930676">
                                    <w:rPr>
                                      <w:color w:val="595959" w:themeColor="text1" w:themeTint="A6"/>
                                      <w:sz w:val="20"/>
                                    </w:rPr>
                                    <w:t>pandemic</w:t>
                                  </w:r>
                                  <w:r w:rsidRPr="001A405F">
                                    <w:rPr>
                                      <w:color w:val="595959" w:themeColor="text1" w:themeTint="A6"/>
                                      <w:sz w:val="20"/>
                                    </w:rPr>
                                    <w:t xml:space="preserve"> can be mitigated.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17B58D8" id="Text Box 4" o:spid="_x0000_s1028" type="#_x0000_t202" style="width:206.25pt;height:9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" filled="f" stroked="f" strokeweight=".5pt">
                      <v:textbox inset="0,,0">
                        <w:txbxContent>
                          <w:p w14:paraId="2EC7CB5F" w14:textId="7176F0C7" w:rsidR="006F5872" w:rsidRPr="00CC5868" w:rsidRDefault="006F5872" w:rsidP="006B65C1">
                            <w:pPr>
                              <w:rPr>
                                <w:b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b/>
                                <w:color w:val="595959" w:themeColor="text1" w:themeTint="A6"/>
                                <w:sz w:val="22"/>
                                <w:szCs w:val="22"/>
                              </w:rPr>
                              <w:t xml:space="preserve">Educational Telepresence </w:t>
                            </w:r>
                            <w:r w:rsidR="00773508">
                              <w:rPr>
                                <w:b/>
                                <w:color w:val="595959" w:themeColor="text1" w:themeTint="A6"/>
                                <w:sz w:val="22"/>
                                <w:szCs w:val="22"/>
                              </w:rPr>
                              <w:t>Project</w:t>
                            </w:r>
                          </w:p>
                          <w:p w14:paraId="45B9B504" w14:textId="5ABD8DD8" w:rsidR="006F5872" w:rsidRPr="006B65C1" w:rsidRDefault="006F5872" w:rsidP="006B65C1">
                            <w:pPr>
                              <w:rPr>
                                <w:sz w:val="20"/>
                              </w:rPr>
                            </w:pPr>
                            <w:r w:rsidRPr="002C410D">
                              <w:rPr>
                                <w:sz w:val="20"/>
                              </w:rPr>
                              <w:t xml:space="preserve">   </w:t>
                            </w:r>
                            <w:r w:rsidR="00930676" w:rsidRPr="00930676">
                              <w:rPr>
                                <w:color w:val="595959" w:themeColor="text1" w:themeTint="A6"/>
                                <w:sz w:val="20"/>
                              </w:rPr>
                              <w:t xml:space="preserve">Implements </w:t>
                            </w:r>
                            <w:r w:rsidR="00930676">
                              <w:rPr>
                                <w:color w:val="595959" w:themeColor="text1" w:themeTint="A6"/>
                                <w:sz w:val="20"/>
                              </w:rPr>
                              <w:t xml:space="preserve">knowledge </w:t>
                            </w:r>
                            <w:r w:rsidR="00AC12C8">
                              <w:rPr>
                                <w:color w:val="595959" w:themeColor="text1" w:themeTint="A6"/>
                                <w:sz w:val="20"/>
                              </w:rPr>
                              <w:t>and experience in</w:t>
                            </w:r>
                            <w:r w:rsidR="00930676">
                              <w:rPr>
                                <w:color w:val="595959" w:themeColor="text1" w:themeTint="A6"/>
                                <w:sz w:val="20"/>
                              </w:rPr>
                              <w:t xml:space="preserve"> pedagogy and technology </w:t>
                            </w:r>
                            <w:r w:rsidR="00AC12C8">
                              <w:rPr>
                                <w:color w:val="595959" w:themeColor="text1" w:themeTint="A6"/>
                                <w:sz w:val="20"/>
                              </w:rPr>
                              <w:t>for</w:t>
                            </w:r>
                            <w:r w:rsidRPr="001A405F">
                              <w:rPr>
                                <w:color w:val="595959" w:themeColor="text1" w:themeTint="A6"/>
                                <w:sz w:val="20"/>
                              </w:rPr>
                              <w:t xml:space="preserve"> research project </w:t>
                            </w:r>
                            <w:r w:rsidR="00930676">
                              <w:rPr>
                                <w:color w:val="595959" w:themeColor="text1" w:themeTint="A6"/>
                                <w:sz w:val="20"/>
                              </w:rPr>
                              <w:t>assessing</w:t>
                            </w:r>
                            <w:r w:rsidRPr="001A405F">
                              <w:rPr>
                                <w:color w:val="595959" w:themeColor="text1" w:themeTint="A6"/>
                                <w:sz w:val="20"/>
                              </w:rPr>
                              <w:t xml:space="preserve"> the effects of VR</w:t>
                            </w:r>
                            <w:r w:rsidR="00142D72">
                              <w:rPr>
                                <w:color w:val="595959" w:themeColor="text1" w:themeTint="A6"/>
                                <w:sz w:val="20"/>
                              </w:rPr>
                              <w:t>/AR</w:t>
                            </w:r>
                            <w:r w:rsidRPr="001A405F">
                              <w:rPr>
                                <w:color w:val="595959" w:themeColor="text1" w:themeTint="A6"/>
                                <w:sz w:val="20"/>
                              </w:rPr>
                              <w:t xml:space="preserve"> on education and how detrimental effects of COVID-19 </w:t>
                            </w:r>
                            <w:r w:rsidR="00930676">
                              <w:rPr>
                                <w:color w:val="595959" w:themeColor="text1" w:themeTint="A6"/>
                                <w:sz w:val="20"/>
                              </w:rPr>
                              <w:t>pandemic</w:t>
                            </w:r>
                            <w:r w:rsidRPr="001A405F">
                              <w:rPr>
                                <w:color w:val="595959" w:themeColor="text1" w:themeTint="A6"/>
                                <w:sz w:val="20"/>
                              </w:rPr>
                              <w:t xml:space="preserve"> can be mitigated.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9852059" w14:textId="6E44F070" w:rsidR="00466720" w:rsidRPr="006B65C1" w:rsidRDefault="00AC12C8" w:rsidP="00466720">
            <w:pPr>
              <w:pStyle w:val="Heading1"/>
              <w:spacing w:before="0"/>
              <w:rPr>
                <w:color w:val="595959" w:themeColor="text1" w:themeTint="A6"/>
                <w:spacing w:val="-20"/>
                <w:sz w:val="34"/>
                <w:szCs w:val="34"/>
              </w:rPr>
            </w:pPr>
            <w:r>
              <w:rPr>
                <w:sz w:val="34"/>
                <w:szCs w:val="34"/>
              </w:rPr>
              <w:t xml:space="preserve"> </w:t>
            </w:r>
            <w:r w:rsidR="00466720" w:rsidRPr="006B65C1">
              <w:rPr>
                <w:sz w:val="34"/>
                <w:szCs w:val="34"/>
              </w:rPr>
              <w:t>experience</w:t>
            </w:r>
          </w:p>
          <w:p w14:paraId="2E24F489" w14:textId="14F880FA" w:rsidR="00773508" w:rsidRDefault="00773508" w:rsidP="00773508">
            <w:pPr>
              <w:rPr>
                <w:rFonts w:ascii="Century Gothic" w:hAnsi="Century Gothic" w:cs="Arial"/>
                <w:b/>
                <w:i/>
                <w:iCs/>
              </w:rPr>
            </w:pPr>
            <w:r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2"/>
                <w:szCs w:val="22"/>
              </w:rPr>
              <w:t>I4C</w:t>
            </w:r>
            <w:r w:rsidRPr="00CC5868"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2"/>
                <w:szCs w:val="22"/>
              </w:rPr>
              <w:t xml:space="preserve"> </w:t>
            </w:r>
            <w:r w:rsidR="00421FBD"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2"/>
                <w:szCs w:val="22"/>
              </w:rPr>
              <w:t xml:space="preserve">Computing Instructor/Ambassador </w:t>
            </w:r>
            <w:r w:rsidRPr="00CC5868"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0"/>
                <w:szCs w:val="20"/>
              </w:rPr>
              <w:t>(</w:t>
            </w:r>
            <w:r w:rsidR="00421FBD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pacing w:val="-20"/>
                <w:sz w:val="20"/>
                <w:szCs w:val="20"/>
              </w:rPr>
              <w:t>Aug</w:t>
            </w:r>
            <w:r w:rsidRPr="00692340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pacing w:val="-20"/>
                <w:sz w:val="20"/>
                <w:szCs w:val="20"/>
              </w:rPr>
              <w:t>.</w:t>
            </w:r>
            <w:r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 xml:space="preserve"> 2</w:t>
            </w:r>
            <w:r w:rsidR="00421FBD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>021</w:t>
            </w:r>
            <w:r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 xml:space="preserve"> – </w:t>
            </w:r>
            <w:r w:rsidR="00421FBD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>Present</w:t>
            </w:r>
            <w:r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>)</w:t>
            </w:r>
          </w:p>
          <w:p w14:paraId="78855543" w14:textId="62F7D95C" w:rsidR="00773508" w:rsidRDefault="00773508" w:rsidP="000433E7">
            <w:pPr>
              <w:rPr>
                <w:color w:val="595959" w:themeColor="text1" w:themeTint="A6"/>
                <w:sz w:val="20"/>
              </w:rPr>
            </w:pPr>
            <w:r>
              <w:rPr>
                <w:sz w:val="20"/>
              </w:rPr>
              <w:t xml:space="preserve">    </w:t>
            </w:r>
            <w:r w:rsidR="00A151C6" w:rsidRPr="000433E7">
              <w:rPr>
                <w:color w:val="595959" w:themeColor="text1" w:themeTint="A6"/>
                <w:sz w:val="20"/>
              </w:rPr>
              <w:t>Connect</w:t>
            </w:r>
            <w:r w:rsidR="00A151C6">
              <w:rPr>
                <w:color w:val="595959" w:themeColor="text1" w:themeTint="A6"/>
                <w:sz w:val="20"/>
              </w:rPr>
              <w:t>ing</w:t>
            </w:r>
            <w:r w:rsidR="00A151C6" w:rsidRPr="000433E7">
              <w:rPr>
                <w:color w:val="595959" w:themeColor="text1" w:themeTint="A6"/>
                <w:sz w:val="20"/>
              </w:rPr>
              <w:t xml:space="preserve"> and working with students of underrepresented minorities to promote diversity in the computing </w:t>
            </w:r>
            <w:r w:rsidR="00B320BC" w:rsidRPr="000433E7">
              <w:rPr>
                <w:color w:val="595959" w:themeColor="text1" w:themeTint="A6"/>
                <w:sz w:val="20"/>
              </w:rPr>
              <w:t>community</w:t>
            </w:r>
            <w:r w:rsidR="00A151C6">
              <w:rPr>
                <w:color w:val="595959" w:themeColor="text1" w:themeTint="A6"/>
                <w:sz w:val="20"/>
              </w:rPr>
              <w:t xml:space="preserve"> by p</w:t>
            </w:r>
            <w:r w:rsidR="000433E7">
              <w:rPr>
                <w:color w:val="595959" w:themeColor="text1" w:themeTint="A6"/>
                <w:sz w:val="20"/>
              </w:rPr>
              <w:t>lan</w:t>
            </w:r>
            <w:r w:rsidR="00A151C6">
              <w:rPr>
                <w:color w:val="595959" w:themeColor="text1" w:themeTint="A6"/>
                <w:sz w:val="20"/>
              </w:rPr>
              <w:t>ning</w:t>
            </w:r>
            <w:r w:rsidR="000433E7">
              <w:rPr>
                <w:color w:val="595959" w:themeColor="text1" w:themeTint="A6"/>
                <w:sz w:val="20"/>
              </w:rPr>
              <w:t xml:space="preserve"> and </w:t>
            </w:r>
            <w:r w:rsidR="000433E7" w:rsidRPr="000433E7">
              <w:rPr>
                <w:color w:val="595959" w:themeColor="text1" w:themeTint="A6"/>
                <w:sz w:val="20"/>
              </w:rPr>
              <w:t>teach</w:t>
            </w:r>
            <w:r w:rsidR="00A151C6">
              <w:rPr>
                <w:color w:val="595959" w:themeColor="text1" w:themeTint="A6"/>
                <w:sz w:val="20"/>
              </w:rPr>
              <w:t>ing</w:t>
            </w:r>
            <w:r w:rsidR="000433E7" w:rsidRPr="000433E7">
              <w:rPr>
                <w:color w:val="595959" w:themeColor="text1" w:themeTint="A6"/>
                <w:sz w:val="20"/>
              </w:rPr>
              <w:t xml:space="preserve"> K-12 curriculum</w:t>
            </w:r>
            <w:r w:rsidR="000433E7">
              <w:rPr>
                <w:color w:val="595959" w:themeColor="text1" w:themeTint="A6"/>
                <w:sz w:val="20"/>
              </w:rPr>
              <w:t>s</w:t>
            </w:r>
            <w:r w:rsidR="00A151C6">
              <w:rPr>
                <w:color w:val="595959" w:themeColor="text1" w:themeTint="A6"/>
                <w:sz w:val="20"/>
              </w:rPr>
              <w:t>, i</w:t>
            </w:r>
            <w:r w:rsidR="000433E7" w:rsidRPr="000433E7">
              <w:rPr>
                <w:color w:val="595959" w:themeColor="text1" w:themeTint="A6"/>
                <w:sz w:val="20"/>
              </w:rPr>
              <w:t>mplementing pedagogical teaching techniques to engage and assess student understanding</w:t>
            </w:r>
            <w:r w:rsidR="00A151C6">
              <w:rPr>
                <w:color w:val="595959" w:themeColor="text1" w:themeTint="A6"/>
                <w:sz w:val="20"/>
              </w:rPr>
              <w:t xml:space="preserve">, and </w:t>
            </w:r>
            <w:r w:rsidR="00A151C6" w:rsidRPr="00A151C6">
              <w:rPr>
                <w:color w:val="595959" w:themeColor="text1" w:themeTint="A6"/>
                <w:sz w:val="20"/>
              </w:rPr>
              <w:t>creating engaging lessons and projects in-person, remotely, and/or hybrid</w:t>
            </w:r>
            <w:r w:rsidR="00A151C6">
              <w:rPr>
                <w:color w:val="595959" w:themeColor="text1" w:themeTint="A6"/>
                <w:sz w:val="20"/>
              </w:rPr>
              <w:t>.</w:t>
            </w:r>
          </w:p>
          <w:p w14:paraId="4B26D1A3" w14:textId="7F167697" w:rsidR="00421FBD" w:rsidRDefault="00421FBD" w:rsidP="00421FBD">
            <w:pPr>
              <w:rPr>
                <w:rFonts w:ascii="Century Gothic" w:hAnsi="Century Gothic" w:cs="Arial"/>
                <w:b/>
                <w:i/>
                <w:iCs/>
              </w:rPr>
            </w:pPr>
            <w:r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2"/>
                <w:szCs w:val="22"/>
              </w:rPr>
              <w:t>I4C</w:t>
            </w:r>
            <w:r w:rsidRPr="00CC5868"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2"/>
                <w:szCs w:val="22"/>
              </w:rPr>
              <w:t xml:space="preserve"> </w:t>
            </w:r>
            <w:r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2"/>
                <w:szCs w:val="22"/>
              </w:rPr>
              <w:t xml:space="preserve">University of Maryland Computer Science Tutor </w:t>
            </w:r>
            <w:r w:rsidRPr="00421FBD">
              <w:rPr>
                <w:rFonts w:ascii="Century Gothic" w:hAnsi="Century Gothic" w:cs="Arial"/>
                <w:b/>
                <w:bCs/>
                <w:i/>
                <w:color w:val="595959" w:themeColor="text1" w:themeTint="A6"/>
                <w:sz w:val="20"/>
                <w:szCs w:val="20"/>
              </w:rPr>
              <w:t>(Aug. 2021 – Present)</w:t>
            </w:r>
          </w:p>
          <w:p w14:paraId="42C99A07" w14:textId="7A3A5AB5" w:rsidR="00421FBD" w:rsidRPr="00773508" w:rsidRDefault="00421FBD" w:rsidP="00E16D12">
            <w:pPr>
              <w:rPr>
                <w:color w:val="595959" w:themeColor="text1" w:themeTint="A6"/>
                <w:sz w:val="20"/>
              </w:rPr>
            </w:pPr>
            <w:r>
              <w:rPr>
                <w:sz w:val="20"/>
              </w:rPr>
              <w:t xml:space="preserve">    </w:t>
            </w:r>
            <w:r w:rsidRPr="00421FBD">
              <w:rPr>
                <w:color w:val="595959" w:themeColor="text1" w:themeTint="A6"/>
                <w:sz w:val="20"/>
              </w:rPr>
              <w:t xml:space="preserve">Provides support to the UMD </w:t>
            </w:r>
            <w:r w:rsidR="00A151C6">
              <w:rPr>
                <w:color w:val="595959" w:themeColor="text1" w:themeTint="A6"/>
                <w:sz w:val="20"/>
              </w:rPr>
              <w:t>s</w:t>
            </w:r>
            <w:r w:rsidRPr="00421FBD">
              <w:rPr>
                <w:color w:val="595959" w:themeColor="text1" w:themeTint="A6"/>
                <w:sz w:val="20"/>
              </w:rPr>
              <w:t>tudent</w:t>
            </w:r>
            <w:r w:rsidR="00A151C6">
              <w:rPr>
                <w:color w:val="595959" w:themeColor="text1" w:themeTint="A6"/>
                <w:sz w:val="20"/>
              </w:rPr>
              <w:t xml:space="preserve"> c</w:t>
            </w:r>
            <w:r w:rsidRPr="00421FBD">
              <w:rPr>
                <w:color w:val="595959" w:themeColor="text1" w:themeTint="A6"/>
                <w:sz w:val="20"/>
              </w:rPr>
              <w:t>ommunity by promoting study habits and learning strategies while assisting with a variety of course content, requiring mastery of many programming languages and mathematical techniques.</w:t>
            </w:r>
          </w:p>
          <w:p w14:paraId="1027E939" w14:textId="30C292B1" w:rsidR="00E16D12" w:rsidRDefault="007E273E" w:rsidP="00E16D12">
            <w:pPr>
              <w:rPr>
                <w:rFonts w:ascii="Century Gothic" w:hAnsi="Century Gothic" w:cs="Arial"/>
                <w:b/>
                <w:i/>
                <w:iCs/>
              </w:rPr>
            </w:pPr>
            <w:r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2"/>
                <w:szCs w:val="22"/>
              </w:rPr>
              <w:t>W</w:t>
            </w:r>
            <w:r w:rsidR="00ED5C09"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2"/>
                <w:szCs w:val="22"/>
              </w:rPr>
              <w:t>eb Developer</w:t>
            </w:r>
            <w:r w:rsidR="00E16D12"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2"/>
                <w:szCs w:val="22"/>
              </w:rPr>
              <w:t xml:space="preserve"> </w:t>
            </w:r>
            <w:r w:rsidR="00E16D12" w:rsidRPr="00CC5868"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0"/>
                <w:szCs w:val="20"/>
              </w:rPr>
              <w:t>(</w:t>
            </w:r>
            <w:r w:rsidR="00ED5C09">
              <w:rPr>
                <w:rFonts w:ascii="Century Gothic" w:hAnsi="Century Gothic" w:cs="Arial"/>
                <w:b/>
                <w:bCs/>
                <w:i/>
                <w:color w:val="595959" w:themeColor="text1" w:themeTint="A6"/>
                <w:sz w:val="20"/>
                <w:szCs w:val="20"/>
              </w:rPr>
              <w:t>Nov</w:t>
            </w:r>
            <w:r w:rsidR="00E16D12" w:rsidRPr="00CC5868">
              <w:rPr>
                <w:rFonts w:ascii="Century Gothic" w:hAnsi="Century Gothic" w:cs="Arial"/>
                <w:b/>
                <w:bCs/>
                <w:i/>
                <w:color w:val="595959" w:themeColor="text1" w:themeTint="A6"/>
                <w:sz w:val="20"/>
                <w:szCs w:val="20"/>
              </w:rPr>
              <w:t xml:space="preserve">. 2020 </w:t>
            </w:r>
            <w:r w:rsidR="00E16D12"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>–</w:t>
            </w:r>
            <w:r w:rsidR="00E16D12" w:rsidRPr="00CC5868">
              <w:rPr>
                <w:rFonts w:ascii="Century Gothic" w:hAnsi="Century Gothic" w:cs="Arial"/>
                <w:b/>
                <w:bCs/>
                <w:i/>
                <w:color w:val="595959" w:themeColor="text1" w:themeTint="A6"/>
                <w:sz w:val="20"/>
                <w:szCs w:val="20"/>
              </w:rPr>
              <w:t xml:space="preserve"> </w:t>
            </w:r>
            <w:r w:rsidR="00AC12C8" w:rsidRPr="00AC12C8">
              <w:rPr>
                <w:rFonts w:ascii="Century Gothic" w:hAnsi="Century Gothic" w:cs="Arial"/>
                <w:b/>
                <w:bCs/>
                <w:i/>
                <w:color w:val="595959" w:themeColor="text1" w:themeTint="A6"/>
                <w:sz w:val="20"/>
                <w:szCs w:val="20"/>
              </w:rPr>
              <w:t>Mar. 2021</w:t>
            </w:r>
            <w:r w:rsidR="00E16D12" w:rsidRPr="00CC5868">
              <w:rPr>
                <w:rFonts w:ascii="Century Gothic" w:hAnsi="Century Gothic" w:cs="Arial"/>
                <w:b/>
                <w:bCs/>
                <w:i/>
                <w:color w:val="595959" w:themeColor="text1" w:themeTint="A6"/>
                <w:sz w:val="20"/>
                <w:szCs w:val="20"/>
              </w:rPr>
              <w:t>)</w:t>
            </w:r>
            <w:r w:rsidR="00E16D12">
              <w:rPr>
                <w:rFonts w:ascii="Century Gothic" w:hAnsi="Century Gothic" w:cs="Arial"/>
                <w:b/>
                <w:i/>
                <w:iCs/>
              </w:rPr>
              <w:t xml:space="preserve"> </w:t>
            </w:r>
          </w:p>
          <w:p w14:paraId="7D5227F5" w14:textId="0820BFE5" w:rsidR="00006D7E" w:rsidRDefault="00E16D12" w:rsidP="00E16D12">
            <w:pPr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2"/>
                <w:szCs w:val="22"/>
              </w:rPr>
            </w:pPr>
            <w:r>
              <w:rPr>
                <w:sz w:val="20"/>
              </w:rPr>
              <w:t xml:space="preserve">    </w:t>
            </w:r>
            <w:r w:rsidR="00357808" w:rsidRPr="00357808">
              <w:rPr>
                <w:color w:val="595959" w:themeColor="text1" w:themeTint="A6"/>
                <w:sz w:val="20"/>
              </w:rPr>
              <w:t>Used the Django framework and web-design techniques to maintain webpages and other IT infrastructure for the UMD Stamp Student Union.</w:t>
            </w:r>
          </w:p>
          <w:p w14:paraId="64848FC2" w14:textId="1A224F0C" w:rsidR="00B44335" w:rsidRDefault="00A151C6" w:rsidP="00B44335">
            <w:pPr>
              <w:rPr>
                <w:rFonts w:ascii="Century Gothic" w:hAnsi="Century Gothic" w:cs="Arial"/>
                <w:b/>
                <w:i/>
                <w:iCs/>
              </w:rPr>
            </w:pPr>
            <w:r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2"/>
                <w:szCs w:val="22"/>
              </w:rPr>
              <w:t xml:space="preserve">UMD Transfer Orientation Course </w:t>
            </w:r>
            <w:r w:rsidR="001A757B"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2"/>
                <w:szCs w:val="22"/>
              </w:rPr>
              <w:t>Teaching Assistant</w:t>
            </w:r>
            <w:r w:rsidR="00E9187C"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2"/>
                <w:szCs w:val="22"/>
              </w:rPr>
              <w:t xml:space="preserve"> </w:t>
            </w:r>
            <w:r w:rsidR="00B44335" w:rsidRPr="00CC5868"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0"/>
                <w:szCs w:val="20"/>
              </w:rPr>
              <w:t>(</w:t>
            </w:r>
            <w:r w:rsidR="00B44335">
              <w:rPr>
                <w:rFonts w:ascii="Century Gothic" w:hAnsi="Century Gothic" w:cs="Arial"/>
                <w:b/>
                <w:bCs/>
                <w:i/>
                <w:color w:val="595959" w:themeColor="text1" w:themeTint="A6"/>
                <w:sz w:val="20"/>
                <w:szCs w:val="20"/>
              </w:rPr>
              <w:t>Jul</w:t>
            </w:r>
            <w:r w:rsidR="00B44335" w:rsidRPr="00CC5868">
              <w:rPr>
                <w:rFonts w:ascii="Century Gothic" w:hAnsi="Century Gothic" w:cs="Arial"/>
                <w:b/>
                <w:bCs/>
                <w:i/>
                <w:color w:val="595959" w:themeColor="text1" w:themeTint="A6"/>
                <w:sz w:val="20"/>
                <w:szCs w:val="20"/>
              </w:rPr>
              <w:t xml:space="preserve">. 2020 </w:t>
            </w:r>
            <w:r w:rsidR="00B44335"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>–</w:t>
            </w:r>
            <w:r w:rsidR="00B44335" w:rsidRPr="00CC5868">
              <w:rPr>
                <w:rFonts w:ascii="Century Gothic" w:hAnsi="Century Gothic" w:cs="Arial"/>
                <w:b/>
                <w:bCs/>
                <w:i/>
                <w:color w:val="595959" w:themeColor="text1" w:themeTint="A6"/>
                <w:sz w:val="20"/>
                <w:szCs w:val="20"/>
              </w:rPr>
              <w:t xml:space="preserve"> </w:t>
            </w:r>
            <w:r w:rsidR="008602DF">
              <w:rPr>
                <w:rFonts w:ascii="Century Gothic" w:hAnsi="Century Gothic" w:cs="Arial"/>
                <w:b/>
                <w:bCs/>
                <w:i/>
                <w:color w:val="595959" w:themeColor="text1" w:themeTint="A6"/>
                <w:sz w:val="20"/>
                <w:szCs w:val="20"/>
              </w:rPr>
              <w:t>Dec. 2020</w:t>
            </w:r>
            <w:r w:rsidR="00B44335" w:rsidRPr="00CC5868">
              <w:rPr>
                <w:rFonts w:ascii="Century Gothic" w:hAnsi="Century Gothic" w:cs="Arial"/>
                <w:b/>
                <w:bCs/>
                <w:i/>
                <w:color w:val="595959" w:themeColor="text1" w:themeTint="A6"/>
                <w:sz w:val="20"/>
                <w:szCs w:val="20"/>
              </w:rPr>
              <w:t>)</w:t>
            </w:r>
          </w:p>
          <w:p w14:paraId="36187024" w14:textId="77797E71" w:rsidR="00B44335" w:rsidRPr="00B44335" w:rsidRDefault="00B44335" w:rsidP="004C0279">
            <w:pPr>
              <w:rPr>
                <w:color w:val="595959" w:themeColor="text1" w:themeTint="A6"/>
                <w:sz w:val="20"/>
              </w:rPr>
            </w:pPr>
            <w:r>
              <w:rPr>
                <w:sz w:val="20"/>
              </w:rPr>
              <w:t xml:space="preserve">    </w:t>
            </w:r>
            <w:r w:rsidR="00357808" w:rsidRPr="00006D7E">
              <w:rPr>
                <w:color w:val="595959" w:themeColor="text1" w:themeTint="A6"/>
                <w:sz w:val="20"/>
              </w:rPr>
              <w:t>Represent</w:t>
            </w:r>
            <w:r w:rsidR="004646E5">
              <w:rPr>
                <w:color w:val="595959" w:themeColor="text1" w:themeTint="A6"/>
                <w:sz w:val="20"/>
              </w:rPr>
              <w:t>ed</w:t>
            </w:r>
            <w:r w:rsidR="00357808" w:rsidRPr="00006D7E">
              <w:rPr>
                <w:color w:val="595959" w:themeColor="text1" w:themeTint="A6"/>
                <w:sz w:val="20"/>
              </w:rPr>
              <w:t xml:space="preserve"> the </w:t>
            </w:r>
            <w:r w:rsidR="009214EB">
              <w:rPr>
                <w:color w:val="595959" w:themeColor="text1" w:themeTint="A6"/>
                <w:sz w:val="20"/>
              </w:rPr>
              <w:t xml:space="preserve">UMD </w:t>
            </w:r>
            <w:r w:rsidR="00357808" w:rsidRPr="00006D7E">
              <w:rPr>
                <w:color w:val="595959" w:themeColor="text1" w:themeTint="A6"/>
                <w:sz w:val="20"/>
              </w:rPr>
              <w:t xml:space="preserve">Transfer Student Community </w:t>
            </w:r>
            <w:r w:rsidR="00357808">
              <w:rPr>
                <w:color w:val="595959" w:themeColor="text1" w:themeTint="A6"/>
                <w:sz w:val="20"/>
              </w:rPr>
              <w:t xml:space="preserve">as a mentor and leader </w:t>
            </w:r>
            <w:r w:rsidR="00357808" w:rsidRPr="00006D7E">
              <w:rPr>
                <w:color w:val="595959" w:themeColor="text1" w:themeTint="A6"/>
                <w:sz w:val="20"/>
              </w:rPr>
              <w:t>while leading meetings, developing course content, and facilitating</w:t>
            </w:r>
            <w:r w:rsidR="00357808">
              <w:rPr>
                <w:color w:val="595959" w:themeColor="text1" w:themeTint="A6"/>
                <w:sz w:val="20"/>
              </w:rPr>
              <w:t xml:space="preserve"> discussion.</w:t>
            </w:r>
          </w:p>
          <w:p w14:paraId="6B95377C" w14:textId="2CEFAF49" w:rsidR="004C0279" w:rsidRDefault="004C0279" w:rsidP="004C0279">
            <w:pPr>
              <w:rPr>
                <w:rFonts w:ascii="Century Gothic" w:hAnsi="Century Gothic" w:cs="Arial"/>
                <w:b/>
                <w:i/>
                <w:iCs/>
              </w:rPr>
            </w:pPr>
            <w:r w:rsidRPr="00CC5868"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2"/>
                <w:szCs w:val="22"/>
              </w:rPr>
              <w:t xml:space="preserve">Instructional Design Intern </w:t>
            </w:r>
            <w:r w:rsidRPr="00CC5868"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0"/>
                <w:szCs w:val="20"/>
              </w:rPr>
              <w:t>(</w:t>
            </w:r>
            <w:r w:rsidRPr="00CC5868">
              <w:rPr>
                <w:rFonts w:ascii="Century Gothic" w:hAnsi="Century Gothic" w:cs="Arial"/>
                <w:b/>
                <w:bCs/>
                <w:i/>
                <w:color w:val="595959" w:themeColor="text1" w:themeTint="A6"/>
                <w:sz w:val="20"/>
                <w:szCs w:val="20"/>
              </w:rPr>
              <w:t xml:space="preserve">Jun. 2020 </w:t>
            </w:r>
            <w:r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>–</w:t>
            </w:r>
            <w:r w:rsidRPr="00CC5868">
              <w:rPr>
                <w:rFonts w:ascii="Century Gothic" w:hAnsi="Century Gothic" w:cs="Arial"/>
                <w:b/>
                <w:bCs/>
                <w:i/>
                <w:color w:val="595959" w:themeColor="text1" w:themeTint="A6"/>
                <w:sz w:val="20"/>
                <w:szCs w:val="20"/>
              </w:rPr>
              <w:t xml:space="preserve"> </w:t>
            </w:r>
            <w:r w:rsidR="00FF6588">
              <w:rPr>
                <w:rFonts w:ascii="Century Gothic" w:hAnsi="Century Gothic" w:cs="Arial"/>
                <w:b/>
                <w:bCs/>
                <w:i/>
                <w:color w:val="595959" w:themeColor="text1" w:themeTint="A6"/>
                <w:sz w:val="20"/>
                <w:szCs w:val="20"/>
              </w:rPr>
              <w:t>Jun. 2021</w:t>
            </w:r>
            <w:r w:rsidRPr="00CC5868">
              <w:rPr>
                <w:rFonts w:ascii="Century Gothic" w:hAnsi="Century Gothic" w:cs="Arial"/>
                <w:b/>
                <w:bCs/>
                <w:i/>
                <w:color w:val="595959" w:themeColor="text1" w:themeTint="A6"/>
                <w:sz w:val="20"/>
                <w:szCs w:val="20"/>
              </w:rPr>
              <w:t>)</w:t>
            </w:r>
          </w:p>
          <w:p w14:paraId="594845D4" w14:textId="3AD68DEF" w:rsidR="005D2874" w:rsidRPr="00CC5868" w:rsidRDefault="004C0279" w:rsidP="00387214">
            <w:pPr>
              <w:rPr>
                <w:color w:val="595959" w:themeColor="text1" w:themeTint="A6"/>
                <w:sz w:val="20"/>
              </w:rPr>
            </w:pPr>
            <w:r>
              <w:rPr>
                <w:sz w:val="20"/>
              </w:rPr>
              <w:t xml:space="preserve">    </w:t>
            </w:r>
            <w:r w:rsidRPr="00CC5868">
              <w:rPr>
                <w:color w:val="595959" w:themeColor="text1" w:themeTint="A6"/>
                <w:sz w:val="20"/>
              </w:rPr>
              <w:t>Collaborate</w:t>
            </w:r>
            <w:r w:rsidR="00EA3D3B">
              <w:rPr>
                <w:color w:val="595959" w:themeColor="text1" w:themeTint="A6"/>
                <w:sz w:val="20"/>
              </w:rPr>
              <w:t>d</w:t>
            </w:r>
            <w:r w:rsidRPr="00CC5868">
              <w:rPr>
                <w:color w:val="595959" w:themeColor="text1" w:themeTint="A6"/>
                <w:sz w:val="20"/>
              </w:rPr>
              <w:t xml:space="preserve"> with instructional designers to create the best possible experience for online students. </w:t>
            </w:r>
            <w:r w:rsidR="000C0E43" w:rsidRPr="00CC5868">
              <w:rPr>
                <w:color w:val="595959" w:themeColor="text1" w:themeTint="A6"/>
                <w:sz w:val="20"/>
              </w:rPr>
              <w:t>Duties</w:t>
            </w:r>
            <w:r w:rsidRPr="00CC5868">
              <w:rPr>
                <w:color w:val="595959" w:themeColor="text1" w:themeTint="A6"/>
                <w:sz w:val="20"/>
              </w:rPr>
              <w:t xml:space="preserve"> </w:t>
            </w:r>
            <w:r w:rsidR="005D2874" w:rsidRPr="00CC5868">
              <w:rPr>
                <w:color w:val="595959" w:themeColor="text1" w:themeTint="A6"/>
                <w:sz w:val="20"/>
              </w:rPr>
              <w:t>include</w:t>
            </w:r>
            <w:r w:rsidR="00EA3D3B">
              <w:rPr>
                <w:color w:val="595959" w:themeColor="text1" w:themeTint="A6"/>
                <w:sz w:val="20"/>
              </w:rPr>
              <w:t>d</w:t>
            </w:r>
            <w:r w:rsidR="00357808">
              <w:rPr>
                <w:color w:val="595959" w:themeColor="text1" w:themeTint="A6"/>
                <w:sz w:val="20"/>
              </w:rPr>
              <w:t>:</w:t>
            </w:r>
            <w:r w:rsidR="005D2874" w:rsidRPr="00CC5868">
              <w:rPr>
                <w:color w:val="595959" w:themeColor="text1" w:themeTint="A6"/>
                <w:sz w:val="20"/>
              </w:rPr>
              <w:t xml:space="preserve"> conducting</w:t>
            </w:r>
            <w:r w:rsidR="00357808">
              <w:rPr>
                <w:color w:val="595959" w:themeColor="text1" w:themeTint="A6"/>
                <w:sz w:val="20"/>
              </w:rPr>
              <w:t xml:space="preserve"> pedagogical </w:t>
            </w:r>
            <w:r w:rsidR="005D2874" w:rsidRPr="00CC5868">
              <w:rPr>
                <w:color w:val="595959" w:themeColor="text1" w:themeTint="A6"/>
                <w:sz w:val="20"/>
              </w:rPr>
              <w:t>research, designing webpages, writing lecture scripts, and developing course activities such as creative thinking assignments, bilateral exercises, and videos.</w:t>
            </w:r>
          </w:p>
          <w:p w14:paraId="08A96CB7" w14:textId="458767BB" w:rsidR="00050C9F" w:rsidRPr="00CC5868" w:rsidRDefault="0006059D" w:rsidP="002501D7">
            <w:pPr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</w:rPr>
            </w:pPr>
            <w:r w:rsidRPr="00CC5868"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2"/>
                <w:szCs w:val="22"/>
              </w:rPr>
              <w:t>Library Computer &amp; Media Lab Attendant</w:t>
            </w:r>
            <w:r w:rsidR="00050C9F" w:rsidRPr="00CC5868"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2"/>
                <w:szCs w:val="22"/>
              </w:rPr>
              <w:t xml:space="preserve"> </w:t>
            </w:r>
            <w:r w:rsidR="00050C9F" w:rsidRPr="00CC5868">
              <w:rPr>
                <w:rFonts w:ascii="Century Gothic" w:hAnsi="Century Gothic" w:cs="Arial"/>
                <w:b/>
                <w:bCs/>
                <w:iCs/>
                <w:color w:val="595959" w:themeColor="text1" w:themeTint="A6"/>
                <w:sz w:val="20"/>
                <w:szCs w:val="20"/>
              </w:rPr>
              <w:t>(</w:t>
            </w:r>
            <w:r w:rsidR="00947A0B"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 xml:space="preserve">Aug. </w:t>
            </w:r>
            <w:r w:rsidR="00050C9F"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>2017</w:t>
            </w:r>
            <w:r w:rsidR="000B462A"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 xml:space="preserve"> </w:t>
            </w:r>
            <w:r w:rsidR="00947A0B"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>–</w:t>
            </w:r>
            <w:r w:rsidR="000B462A"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 xml:space="preserve"> </w:t>
            </w:r>
            <w:r w:rsidR="00947A0B"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 xml:space="preserve">Aug. </w:t>
            </w:r>
            <w:r w:rsidR="00050C9F"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0"/>
                <w:szCs w:val="20"/>
              </w:rPr>
              <w:t>2019</w:t>
            </w:r>
            <w:r w:rsidR="00050C9F" w:rsidRPr="00CC5868">
              <w:rPr>
                <w:rFonts w:ascii="Century Gothic" w:hAnsi="Century Gothic" w:cs="Arial"/>
                <w:b/>
                <w:i/>
                <w:iCs/>
                <w:color w:val="595959" w:themeColor="text1" w:themeTint="A6"/>
                <w:sz w:val="22"/>
                <w:szCs w:val="22"/>
              </w:rPr>
              <w:t>)</w:t>
            </w:r>
          </w:p>
          <w:p w14:paraId="4F3645FF" w14:textId="38D659FF" w:rsidR="0006059D" w:rsidRPr="002C410D" w:rsidRDefault="00302896" w:rsidP="0006059D">
            <w:pPr>
              <w:rPr>
                <w:color w:val="595959" w:themeColor="text1" w:themeTint="A6"/>
                <w:sz w:val="20"/>
              </w:rPr>
            </w:pPr>
            <w:r w:rsidRPr="002C410D">
              <w:rPr>
                <w:color w:val="595959" w:themeColor="text1" w:themeTint="A6"/>
                <w:sz w:val="20"/>
              </w:rPr>
              <w:t>•</w:t>
            </w:r>
            <w:r w:rsidR="0006059D" w:rsidRPr="00302896">
              <w:rPr>
                <w:color w:val="595959" w:themeColor="text1" w:themeTint="A6"/>
                <w:sz w:val="20"/>
              </w:rPr>
              <w:t xml:space="preserve"> </w:t>
            </w:r>
            <w:r w:rsidR="00015283" w:rsidRPr="00015283">
              <w:rPr>
                <w:color w:val="595959" w:themeColor="text1" w:themeTint="A6"/>
                <w:sz w:val="20"/>
              </w:rPr>
              <w:t>Delivered effective IT support, reference</w:t>
            </w:r>
            <w:r w:rsidR="00174724">
              <w:rPr>
                <w:color w:val="595959" w:themeColor="text1" w:themeTint="A6"/>
                <w:sz w:val="20"/>
              </w:rPr>
              <w:t>,</w:t>
            </w:r>
            <w:r w:rsidR="00015283" w:rsidRPr="00015283">
              <w:rPr>
                <w:color w:val="595959" w:themeColor="text1" w:themeTint="A6"/>
                <w:sz w:val="20"/>
              </w:rPr>
              <w:t xml:space="preserve"> guidance, and reception.</w:t>
            </w:r>
          </w:p>
          <w:p w14:paraId="7A10F025" w14:textId="2BB6BBB4" w:rsidR="007D3CBA" w:rsidRPr="003F62ED" w:rsidRDefault="0006059D" w:rsidP="00A151C6">
            <w:pPr>
              <w:rPr>
                <w:color w:val="595959" w:themeColor="text1" w:themeTint="A6"/>
                <w:sz w:val="20"/>
              </w:rPr>
            </w:pPr>
            <w:r w:rsidRPr="002C410D">
              <w:rPr>
                <w:color w:val="595959" w:themeColor="text1" w:themeTint="A6"/>
                <w:sz w:val="20"/>
              </w:rPr>
              <w:t xml:space="preserve">• </w:t>
            </w:r>
            <w:r w:rsidR="00624589" w:rsidRPr="00624589">
              <w:rPr>
                <w:color w:val="595959" w:themeColor="text1" w:themeTint="A6"/>
                <w:sz w:val="20"/>
              </w:rPr>
              <w:t>Maintained computers, projectors, and other types of professional equipment.</w:t>
            </w:r>
          </w:p>
          <w:p w14:paraId="45FE11A3" w14:textId="7DDFACF0" w:rsidR="000334C1" w:rsidRDefault="007D3CBA" w:rsidP="005C2D55">
            <w:pPr>
              <w:pStyle w:val="Heading1"/>
              <w:spacing w:before="0"/>
            </w:pPr>
            <w:r>
              <w:t xml:space="preserve"> </w:t>
            </w:r>
            <w:r w:rsidRPr="00862F8E">
              <w:rPr>
                <w:sz w:val="34"/>
                <w:szCs w:val="34"/>
              </w:rPr>
              <w:t>Ac</w:t>
            </w:r>
            <w:r w:rsidR="00922A49">
              <w:rPr>
                <w:sz w:val="34"/>
                <w:szCs w:val="34"/>
              </w:rPr>
              <w:t xml:space="preserve">ademic </w:t>
            </w:r>
            <w:r w:rsidR="00922A49" w:rsidRPr="00922A49">
              <w:rPr>
                <w:sz w:val="34"/>
                <w:szCs w:val="34"/>
              </w:rPr>
              <w:t>prowess</w:t>
            </w:r>
          </w:p>
          <w:p w14:paraId="22BB8503" w14:textId="66999F02" w:rsidR="000334C1" w:rsidRPr="00CC5868" w:rsidRDefault="007D3CBA" w:rsidP="00922A49">
            <w:pPr>
              <w:rPr>
                <w:b/>
                <w:bCs/>
                <w:color w:val="595959" w:themeColor="text1" w:themeTint="A6"/>
                <w:sz w:val="22"/>
                <w:szCs w:val="22"/>
                <w:lang w:val="it-IT"/>
              </w:rPr>
            </w:pPr>
            <w:r w:rsidRPr="00CC5868">
              <w:rPr>
                <w:b/>
                <w:bCs/>
                <w:color w:val="595959" w:themeColor="text1" w:themeTint="A6"/>
                <w:sz w:val="22"/>
                <w:szCs w:val="22"/>
                <w:lang w:val="it-IT"/>
              </w:rPr>
              <w:t>Recipient</w:t>
            </w:r>
            <w:r w:rsidR="00761004" w:rsidRPr="00CC5868">
              <w:rPr>
                <w:b/>
                <w:bCs/>
                <w:color w:val="595959" w:themeColor="text1" w:themeTint="A6"/>
                <w:sz w:val="22"/>
                <w:szCs w:val="22"/>
                <w:lang w:val="it-IT"/>
              </w:rPr>
              <w:t xml:space="preserve"> of Multiple </w:t>
            </w:r>
            <w:r w:rsidR="008247DB">
              <w:rPr>
                <w:b/>
                <w:bCs/>
                <w:color w:val="595959" w:themeColor="text1" w:themeTint="A6"/>
                <w:sz w:val="22"/>
                <w:szCs w:val="22"/>
                <w:lang w:val="it-IT"/>
              </w:rPr>
              <w:t xml:space="preserve">Prestigeous </w:t>
            </w:r>
            <w:r w:rsidR="00761004" w:rsidRPr="00CC5868">
              <w:rPr>
                <w:b/>
                <w:bCs/>
                <w:color w:val="595959" w:themeColor="text1" w:themeTint="A6"/>
                <w:sz w:val="22"/>
                <w:szCs w:val="22"/>
                <w:lang w:val="it-IT"/>
              </w:rPr>
              <w:t>Scholarships</w:t>
            </w:r>
          </w:p>
          <w:p w14:paraId="439FACDC" w14:textId="74908839" w:rsidR="006A14D4" w:rsidRPr="00D345E5" w:rsidRDefault="007D3CBA" w:rsidP="00D345E5">
            <w:pPr>
              <w:spacing w:line="276" w:lineRule="auto"/>
              <w:rPr>
                <w:color w:val="595959" w:themeColor="text1" w:themeTint="A6"/>
                <w:sz w:val="20"/>
              </w:rPr>
            </w:pPr>
            <w:r>
              <w:rPr>
                <w:sz w:val="22"/>
                <w:szCs w:val="22"/>
                <w:lang w:val="it-IT"/>
              </w:rPr>
              <w:t xml:space="preserve">   </w:t>
            </w:r>
            <w:r w:rsidRPr="007D3CBA">
              <w:rPr>
                <w:color w:val="595959" w:themeColor="text1" w:themeTint="A6"/>
                <w:sz w:val="20"/>
              </w:rPr>
              <w:t>Kenneth &amp; Patricia Perluke Scholarship</w:t>
            </w:r>
            <w:r w:rsidR="00CB4D73">
              <w:rPr>
                <w:color w:val="595959" w:themeColor="text1" w:themeTint="A6"/>
                <w:sz w:val="20"/>
              </w:rPr>
              <w:t xml:space="preserve">, </w:t>
            </w:r>
            <w:r w:rsidR="00856118" w:rsidRPr="007D3CBA">
              <w:rPr>
                <w:color w:val="595959" w:themeColor="text1" w:themeTint="A6"/>
                <w:sz w:val="20"/>
              </w:rPr>
              <w:t>Bel Air Rotary Club Scholarship</w:t>
            </w:r>
            <w:r w:rsidR="00856118">
              <w:rPr>
                <w:color w:val="595959" w:themeColor="text1" w:themeTint="A6"/>
                <w:sz w:val="20"/>
              </w:rPr>
              <w:t xml:space="preserve">, </w:t>
            </w:r>
            <w:r w:rsidR="002477BF">
              <w:rPr>
                <w:color w:val="595959" w:themeColor="text1" w:themeTint="A6"/>
                <w:sz w:val="20"/>
              </w:rPr>
              <w:t xml:space="preserve">2020 Diversity Conference Scholarship, </w:t>
            </w:r>
            <w:r w:rsidR="00CB4D73">
              <w:rPr>
                <w:color w:val="595959" w:themeColor="text1" w:themeTint="A6"/>
                <w:sz w:val="20"/>
              </w:rPr>
              <w:t>and the Betty Beckley Scholarship</w:t>
            </w:r>
            <w:r w:rsidR="00DA72E5">
              <w:rPr>
                <w:color w:val="595959" w:themeColor="text1" w:themeTint="A6"/>
                <w:sz w:val="20"/>
              </w:rPr>
              <w:t>.</w:t>
            </w:r>
          </w:p>
          <w:p w14:paraId="3EF76AB0" w14:textId="7110B70D" w:rsidR="006A14D4" w:rsidRPr="007D3CBA" w:rsidRDefault="00A956E4" w:rsidP="00D345E5">
            <w:pPr>
              <w:spacing w:line="276" w:lineRule="auto"/>
              <w:rPr>
                <w:sz w:val="22"/>
                <w:szCs w:val="22"/>
                <w:lang w:val="it-IT"/>
              </w:rPr>
            </w:pPr>
            <w:r w:rsidRPr="002C410D">
              <w:rPr>
                <w:noProof/>
                <w:color w:val="595959" w:themeColor="text1" w:themeTint="A6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04F63DCF" wp14:editId="09721FCF">
                      <wp:simplePos x="0" y="0"/>
                      <wp:positionH relativeFrom="column">
                        <wp:posOffset>1905</wp:posOffset>
                      </wp:positionH>
                      <wp:positionV relativeFrom="page">
                        <wp:posOffset>8193405</wp:posOffset>
                      </wp:positionV>
                      <wp:extent cx="2105025" cy="1504950"/>
                      <wp:effectExtent l="0" t="0" r="9525" b="0"/>
                      <wp:wrapNone/>
                      <wp:docPr id="64" name="Text Box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05025" cy="1504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05ACB7D" w14:textId="77777777" w:rsidR="006F5872" w:rsidRPr="00CC5868" w:rsidRDefault="006F5872" w:rsidP="00EE42BE">
                                  <w:pPr>
                                    <w:rPr>
                                      <w:color w:val="404040" w:themeColor="text1" w:themeTint="BF"/>
                                    </w:rPr>
                                  </w:pP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>• Java</w:t>
                                  </w:r>
                                </w:p>
                                <w:p w14:paraId="463D6389" w14:textId="77777777" w:rsidR="006F5872" w:rsidRPr="00CC5868" w:rsidRDefault="006F5872" w:rsidP="00EE42BE">
                                  <w:pPr>
                                    <w:rPr>
                                      <w:color w:val="404040" w:themeColor="text1" w:themeTint="BF"/>
                                    </w:rPr>
                                  </w:pP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>• Python</w:t>
                                  </w:r>
                                </w:p>
                                <w:p w14:paraId="3C2060ED" w14:textId="450E9979" w:rsidR="006F5872" w:rsidRPr="00617BD7" w:rsidRDefault="006F5872" w:rsidP="00EE42BE">
                                  <w:pPr>
                                    <w:rPr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</w:pP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 xml:space="preserve">• </w:t>
                                  </w:r>
                                  <w:r w:rsidRPr="00617BD7">
                                    <w:rPr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>Assembly Language</w:t>
                                  </w:r>
                                  <w:r w:rsidR="00617BD7" w:rsidRPr="00617BD7">
                                    <w:rPr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617BD7" w:rsidRPr="00617BD7">
                                    <w:rPr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(x86 &amp; AVR)</w:t>
                                  </w:r>
                                </w:p>
                                <w:p w14:paraId="41333BFD" w14:textId="6BA38F9F" w:rsidR="006F5872" w:rsidRPr="00CC5868" w:rsidRDefault="006F5872" w:rsidP="00EE42BE">
                                  <w:pPr>
                                    <w:rPr>
                                      <w:color w:val="404040" w:themeColor="text1" w:themeTint="BF"/>
                                    </w:rPr>
                                  </w:pP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>• C</w:t>
                                  </w:r>
                                  <w:r>
                                    <w:rPr>
                                      <w:color w:val="404040" w:themeColor="text1" w:themeTint="BF"/>
                                    </w:rPr>
                                    <w:t>, C</w:t>
                                  </w: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>++</w:t>
                                  </w:r>
                                  <w:r>
                                    <w:rPr>
                                      <w:color w:val="404040" w:themeColor="text1" w:themeTint="BF"/>
                                    </w:rPr>
                                    <w:t>, &amp; C#</w:t>
                                  </w:r>
                                </w:p>
                                <w:p w14:paraId="65913538" w14:textId="2AC3F684" w:rsidR="006F5872" w:rsidRPr="00CC5868" w:rsidRDefault="006F5872" w:rsidP="00EE42BE">
                                  <w:pPr>
                                    <w:rPr>
                                      <w:color w:val="404040" w:themeColor="text1" w:themeTint="BF"/>
                                    </w:rPr>
                                  </w:pP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>• HTML</w:t>
                                  </w:r>
                                  <w:r>
                                    <w:rPr>
                                      <w:color w:val="404040" w:themeColor="text1" w:themeTint="BF"/>
                                    </w:rPr>
                                    <w:t>, XHTML, &amp; CSS</w:t>
                                  </w:r>
                                </w:p>
                                <w:p w14:paraId="0EB39D28" w14:textId="3CA364DF" w:rsidR="006F5872" w:rsidRPr="00CC5868" w:rsidRDefault="006F5872" w:rsidP="00EE42BE">
                                  <w:pPr>
                                    <w:rPr>
                                      <w:color w:val="404040" w:themeColor="text1" w:themeTint="BF"/>
                                    </w:rPr>
                                  </w:pP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 xml:space="preserve">• </w:t>
                                  </w:r>
                                  <w:r>
                                    <w:rPr>
                                      <w:color w:val="404040" w:themeColor="text1" w:themeTint="BF"/>
                                    </w:rPr>
                                    <w:t xml:space="preserve">Unity </w:t>
                                  </w:r>
                                  <w:r w:rsidR="001112BD">
                                    <w:rPr>
                                      <w:color w:val="404040" w:themeColor="text1" w:themeTint="BF"/>
                                    </w:rPr>
                                    <w:t>Engine</w:t>
                                  </w:r>
                                </w:p>
                                <w:p w14:paraId="02BF900C" w14:textId="4E9CF4DC" w:rsidR="006F5872" w:rsidRPr="00CC5868" w:rsidRDefault="006F5872" w:rsidP="00D03B1C">
                                  <w:pPr>
                                    <w:rPr>
                                      <w:color w:val="404040" w:themeColor="text1" w:themeTint="BF"/>
                                    </w:rPr>
                                  </w:pP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>• Web Design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F63DCF" id="Text Box 64" o:spid="_x0000_s1029" type="#_x0000_t202" style="position:absolute;margin-left:.15pt;margin-top:645.15pt;width:165.75pt;height:118.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" filled="f" stroked="f" strokeweight=".5pt">
                      <v:textbox inset="0,,0">
                        <w:txbxContent>
                          <w:p w14:paraId="505ACB7D" w14:textId="77777777" w:rsidR="006F5872" w:rsidRPr="00CC5868" w:rsidRDefault="006F5872" w:rsidP="00EE42BE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CC5868">
                              <w:rPr>
                                <w:color w:val="404040" w:themeColor="text1" w:themeTint="BF"/>
                              </w:rPr>
                              <w:t>• Java</w:t>
                            </w:r>
                          </w:p>
                          <w:p w14:paraId="463D6389" w14:textId="77777777" w:rsidR="006F5872" w:rsidRPr="00CC5868" w:rsidRDefault="006F5872" w:rsidP="00EE42BE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CC5868">
                              <w:rPr>
                                <w:color w:val="404040" w:themeColor="text1" w:themeTint="BF"/>
                              </w:rPr>
                              <w:t>• Python</w:t>
                            </w:r>
                          </w:p>
                          <w:p w14:paraId="3C2060ED" w14:textId="450E9979" w:rsidR="006F5872" w:rsidRPr="00617BD7" w:rsidRDefault="006F5872" w:rsidP="00EE42BE">
                            <w:pPr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CC5868">
                              <w:rPr>
                                <w:color w:val="404040" w:themeColor="text1" w:themeTint="BF"/>
                              </w:rPr>
                              <w:t xml:space="preserve">• </w:t>
                            </w:r>
                            <w:r w:rsidRPr="00617BD7">
                              <w:rPr>
                                <w:color w:val="404040" w:themeColor="text1" w:themeTint="BF"/>
                                <w:sz w:val="20"/>
                                <w:szCs w:val="20"/>
                              </w:rPr>
                              <w:t>Assembly Language</w:t>
                            </w:r>
                            <w:r w:rsidR="00617BD7" w:rsidRPr="00617BD7">
                              <w:rPr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17BD7" w:rsidRPr="00617BD7"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  <w:t>(x86 &amp; AVR)</w:t>
                            </w:r>
                          </w:p>
                          <w:p w14:paraId="41333BFD" w14:textId="6BA38F9F" w:rsidR="006F5872" w:rsidRPr="00CC5868" w:rsidRDefault="006F5872" w:rsidP="00EE42BE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CC5868">
                              <w:rPr>
                                <w:color w:val="404040" w:themeColor="text1" w:themeTint="BF"/>
                              </w:rPr>
                              <w:t>• C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, C</w:t>
                            </w:r>
                            <w:r w:rsidRPr="00CC5868">
                              <w:rPr>
                                <w:color w:val="404040" w:themeColor="text1" w:themeTint="BF"/>
                              </w:rPr>
                              <w:t>++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, &amp; C#</w:t>
                            </w:r>
                          </w:p>
                          <w:p w14:paraId="65913538" w14:textId="2AC3F684" w:rsidR="006F5872" w:rsidRPr="00CC5868" w:rsidRDefault="006F5872" w:rsidP="00EE42BE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CC5868">
                              <w:rPr>
                                <w:color w:val="404040" w:themeColor="text1" w:themeTint="BF"/>
                              </w:rPr>
                              <w:t>• HTML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, XHTML, &amp; CSS</w:t>
                            </w:r>
                          </w:p>
                          <w:p w14:paraId="0EB39D28" w14:textId="3CA364DF" w:rsidR="006F5872" w:rsidRPr="00CC5868" w:rsidRDefault="006F5872" w:rsidP="00EE42BE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CC5868">
                              <w:rPr>
                                <w:color w:val="404040" w:themeColor="text1" w:themeTint="BF"/>
                              </w:rPr>
                              <w:t xml:space="preserve">• 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 xml:space="preserve">Unity </w:t>
                            </w:r>
                            <w:r w:rsidR="001112BD">
                              <w:rPr>
                                <w:color w:val="404040" w:themeColor="text1" w:themeTint="BF"/>
                              </w:rPr>
                              <w:t>Engine</w:t>
                            </w:r>
                          </w:p>
                          <w:p w14:paraId="02BF900C" w14:textId="4E9CF4DC" w:rsidR="006F5872" w:rsidRPr="00CC5868" w:rsidRDefault="006F5872" w:rsidP="00D03B1C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CC5868">
                              <w:rPr>
                                <w:color w:val="404040" w:themeColor="text1" w:themeTint="BF"/>
                              </w:rPr>
                              <w:t>• Web Design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Pr="002C410D">
              <w:rPr>
                <w:noProof/>
                <w:color w:val="595959" w:themeColor="text1" w:themeTint="A6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2AF3D8CE" wp14:editId="4451C936">
                      <wp:simplePos x="0" y="0"/>
                      <wp:positionH relativeFrom="page">
                        <wp:posOffset>2392680</wp:posOffset>
                      </wp:positionH>
                      <wp:positionV relativeFrom="page">
                        <wp:posOffset>8193405</wp:posOffset>
                      </wp:positionV>
                      <wp:extent cx="2876550" cy="1507490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76550" cy="15074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A8FD9BA" w14:textId="736895C4" w:rsidR="006F5872" w:rsidRPr="00CC5868" w:rsidRDefault="006F5872" w:rsidP="0006059D">
                                  <w:pPr>
                                    <w:rPr>
                                      <w:color w:val="404040" w:themeColor="text1" w:themeTint="BF"/>
                                    </w:rPr>
                                  </w:pP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 xml:space="preserve">• </w:t>
                                  </w:r>
                                  <w:r w:rsidR="00617BD7">
                                    <w:rPr>
                                      <w:color w:val="404040" w:themeColor="text1" w:themeTint="BF"/>
                                    </w:rPr>
                                    <w:t xml:space="preserve">Academic </w:t>
                                  </w: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>Editing and Formatting</w:t>
                                  </w:r>
                                </w:p>
                                <w:p w14:paraId="6F2EDB81" w14:textId="4E5C2F1F" w:rsidR="006F5872" w:rsidRPr="00CC5868" w:rsidRDefault="006F5872" w:rsidP="00B44335">
                                  <w:pPr>
                                    <w:rPr>
                                      <w:color w:val="404040" w:themeColor="text1" w:themeTint="BF"/>
                                    </w:rPr>
                                  </w:pP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 xml:space="preserve">• </w:t>
                                  </w:r>
                                  <w:r>
                                    <w:rPr>
                                      <w:color w:val="404040" w:themeColor="text1" w:themeTint="BF"/>
                                    </w:rPr>
                                    <w:t>Video Game Development</w:t>
                                  </w:r>
                                </w:p>
                                <w:p w14:paraId="73A7DC7F" w14:textId="4D9C2F34" w:rsidR="006F5872" w:rsidRPr="00CC5868" w:rsidRDefault="006F5872" w:rsidP="0006059D">
                                  <w:pPr>
                                    <w:rPr>
                                      <w:color w:val="404040" w:themeColor="text1" w:themeTint="BF"/>
                                    </w:rPr>
                                  </w:pP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 xml:space="preserve">• </w:t>
                                  </w:r>
                                  <w:r w:rsidR="00632FE2">
                                    <w:rPr>
                                      <w:color w:val="404040" w:themeColor="text1" w:themeTint="BF"/>
                                    </w:rPr>
                                    <w:t>Virtual Reality</w:t>
                                  </w:r>
                                </w:p>
                                <w:p w14:paraId="09C2DF10" w14:textId="0123804F" w:rsidR="006F5872" w:rsidRPr="00CC5868" w:rsidRDefault="006F5872" w:rsidP="0006059D">
                                  <w:pPr>
                                    <w:rPr>
                                      <w:color w:val="404040" w:themeColor="text1" w:themeTint="BF"/>
                                    </w:rPr>
                                  </w:pP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 xml:space="preserve">• </w:t>
                                  </w:r>
                                  <w:r w:rsidR="00632FE2">
                                    <w:rPr>
                                      <w:color w:val="404040" w:themeColor="text1" w:themeTint="BF"/>
                                    </w:rPr>
                                    <w:t>Lecture Materials</w:t>
                                  </w:r>
                                </w:p>
                                <w:p w14:paraId="1332699B" w14:textId="650C1F98" w:rsidR="006F5872" w:rsidRPr="00CC5868" w:rsidRDefault="006F5872" w:rsidP="00B44335">
                                  <w:pPr>
                                    <w:rPr>
                                      <w:color w:val="404040" w:themeColor="text1" w:themeTint="BF"/>
                                    </w:rPr>
                                  </w:pP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>• Public Speaking</w:t>
                                  </w:r>
                                  <w:r w:rsidR="001112BD">
                                    <w:rPr>
                                      <w:color w:val="404040" w:themeColor="text1" w:themeTint="BF"/>
                                    </w:rPr>
                                    <w:t xml:space="preserve"> and Presentation</w:t>
                                  </w:r>
                                </w:p>
                                <w:p w14:paraId="4CAD7B85" w14:textId="18C42717" w:rsidR="006F5872" w:rsidRPr="00CC5868" w:rsidRDefault="006F5872" w:rsidP="00323B08">
                                  <w:pPr>
                                    <w:rPr>
                                      <w:color w:val="404040" w:themeColor="text1" w:themeTint="BF"/>
                                    </w:rPr>
                                  </w:pP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>• JavaScript</w:t>
                                  </w:r>
                                </w:p>
                                <w:p w14:paraId="6355E9E3" w14:textId="77777777" w:rsidR="006F5872" w:rsidRPr="00CC5868" w:rsidRDefault="006F5872" w:rsidP="00B44335">
                                  <w:pPr>
                                    <w:rPr>
                                      <w:color w:val="404040" w:themeColor="text1" w:themeTint="BF"/>
                                    </w:rPr>
                                  </w:pPr>
                                  <w:r w:rsidRPr="00CC5868">
                                    <w:rPr>
                                      <w:color w:val="404040" w:themeColor="text1" w:themeTint="BF"/>
                                    </w:rPr>
                                    <w:t>• Wolfram Mathematica</w:t>
                                  </w:r>
                                </w:p>
                                <w:p w14:paraId="2136C197" w14:textId="77777777" w:rsidR="006F5872" w:rsidRPr="00CC5868" w:rsidRDefault="006F5872" w:rsidP="0006059D">
                                  <w:pPr>
                                    <w:rPr>
                                      <w:color w:val="404040" w:themeColor="text1" w:themeTint="BF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F3D8CE" id="_x0000_s1030" type="#_x0000_t202" style="position:absolute;margin-left:188.4pt;margin-top:645.15pt;width:226.5pt;height:118.7pt;z-index:251753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" filled="f" stroked="f" strokeweight=".5pt">
                      <v:textbox inset="0,,0">
                        <w:txbxContent>
                          <w:p w14:paraId="0A8FD9BA" w14:textId="736895C4" w:rsidR="006F5872" w:rsidRPr="00CC5868" w:rsidRDefault="006F5872" w:rsidP="0006059D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CC5868">
                              <w:rPr>
                                <w:color w:val="404040" w:themeColor="text1" w:themeTint="BF"/>
                              </w:rPr>
                              <w:t xml:space="preserve">• </w:t>
                            </w:r>
                            <w:r w:rsidR="00617BD7">
                              <w:rPr>
                                <w:color w:val="404040" w:themeColor="text1" w:themeTint="BF"/>
                              </w:rPr>
                              <w:t xml:space="preserve">Academic </w:t>
                            </w:r>
                            <w:r w:rsidRPr="00CC5868">
                              <w:rPr>
                                <w:color w:val="404040" w:themeColor="text1" w:themeTint="BF"/>
                              </w:rPr>
                              <w:t>Editing and Formatting</w:t>
                            </w:r>
                          </w:p>
                          <w:p w14:paraId="6F2EDB81" w14:textId="4E5C2F1F" w:rsidR="006F5872" w:rsidRPr="00CC5868" w:rsidRDefault="006F5872" w:rsidP="00B44335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CC5868">
                              <w:rPr>
                                <w:color w:val="404040" w:themeColor="text1" w:themeTint="BF"/>
                              </w:rPr>
                              <w:t xml:space="preserve">• 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Video Game Development</w:t>
                            </w:r>
                          </w:p>
                          <w:p w14:paraId="73A7DC7F" w14:textId="4D9C2F34" w:rsidR="006F5872" w:rsidRPr="00CC5868" w:rsidRDefault="006F5872" w:rsidP="0006059D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CC5868">
                              <w:rPr>
                                <w:color w:val="404040" w:themeColor="text1" w:themeTint="BF"/>
                              </w:rPr>
                              <w:t xml:space="preserve">• </w:t>
                            </w:r>
                            <w:r w:rsidR="00632FE2">
                              <w:rPr>
                                <w:color w:val="404040" w:themeColor="text1" w:themeTint="BF"/>
                              </w:rPr>
                              <w:t>Virtual Reality</w:t>
                            </w:r>
                          </w:p>
                          <w:p w14:paraId="09C2DF10" w14:textId="0123804F" w:rsidR="006F5872" w:rsidRPr="00CC5868" w:rsidRDefault="006F5872" w:rsidP="0006059D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CC5868">
                              <w:rPr>
                                <w:color w:val="404040" w:themeColor="text1" w:themeTint="BF"/>
                              </w:rPr>
                              <w:t xml:space="preserve">• </w:t>
                            </w:r>
                            <w:r w:rsidR="00632FE2">
                              <w:rPr>
                                <w:color w:val="404040" w:themeColor="text1" w:themeTint="BF"/>
                              </w:rPr>
                              <w:t>Lecture Materials</w:t>
                            </w:r>
                          </w:p>
                          <w:p w14:paraId="1332699B" w14:textId="650C1F98" w:rsidR="006F5872" w:rsidRPr="00CC5868" w:rsidRDefault="006F5872" w:rsidP="00B44335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CC5868">
                              <w:rPr>
                                <w:color w:val="404040" w:themeColor="text1" w:themeTint="BF"/>
                              </w:rPr>
                              <w:t>• Public Speaking</w:t>
                            </w:r>
                            <w:r w:rsidR="001112BD">
                              <w:rPr>
                                <w:color w:val="404040" w:themeColor="text1" w:themeTint="BF"/>
                              </w:rPr>
                              <w:t xml:space="preserve"> and Presentation</w:t>
                            </w:r>
                          </w:p>
                          <w:p w14:paraId="4CAD7B85" w14:textId="18C42717" w:rsidR="006F5872" w:rsidRPr="00CC5868" w:rsidRDefault="006F5872" w:rsidP="00323B08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CC5868">
                              <w:rPr>
                                <w:color w:val="404040" w:themeColor="text1" w:themeTint="BF"/>
                              </w:rPr>
                              <w:t>• JavaScript</w:t>
                            </w:r>
                          </w:p>
                          <w:p w14:paraId="6355E9E3" w14:textId="77777777" w:rsidR="006F5872" w:rsidRPr="00CC5868" w:rsidRDefault="006F5872" w:rsidP="00B44335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CC5868">
                              <w:rPr>
                                <w:color w:val="404040" w:themeColor="text1" w:themeTint="BF"/>
                              </w:rPr>
                              <w:t>• Wolfram Mathematica</w:t>
                            </w:r>
                          </w:p>
                          <w:p w14:paraId="2136C197" w14:textId="77777777" w:rsidR="006F5872" w:rsidRPr="00CC5868" w:rsidRDefault="006F5872" w:rsidP="0006059D">
                            <w:pPr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="006A14D4">
              <w:rPr>
                <w:rFonts w:asciiTheme="majorHAnsi" w:eastAsiaTheme="majorEastAsia" w:hAnsiTheme="majorHAnsi" w:cstheme="majorBidi"/>
                <w:caps/>
                <w:color w:val="1E81B8" w:themeColor="accent1"/>
                <w:sz w:val="34"/>
                <w:szCs w:val="34"/>
              </w:rPr>
              <w:t>Skills</w:t>
            </w:r>
          </w:p>
        </w:tc>
      </w:tr>
      <w:tr w:rsidR="000334C1" w:rsidRPr="008A171A" w14:paraId="7744E287" w14:textId="77777777" w:rsidTr="00EB7E29">
        <w:trPr>
          <w:trHeight w:val="4176"/>
        </w:trPr>
        <w:tc>
          <w:tcPr>
            <w:tcW w:w="3600" w:type="dxa"/>
            <w:gridSpan w:val="4"/>
          </w:tcPr>
          <w:p w14:paraId="7ADD4D88" w14:textId="10580B07" w:rsidR="000334C1" w:rsidRPr="008A171A" w:rsidRDefault="00836326" w:rsidP="008A171A">
            <w:pPr>
              <w:pStyle w:val="AboutMe"/>
              <w:rPr>
                <w:lang w:val="it-I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539B0F97" wp14:editId="07A58DAF">
                      <wp:simplePos x="0" y="0"/>
                      <wp:positionH relativeFrom="column">
                        <wp:posOffset>1706880</wp:posOffset>
                      </wp:positionH>
                      <wp:positionV relativeFrom="paragraph">
                        <wp:posOffset>186055</wp:posOffset>
                      </wp:positionV>
                      <wp:extent cx="6271260" cy="457200"/>
                      <wp:effectExtent l="0" t="0" r="0" b="0"/>
                      <wp:wrapNone/>
                      <wp:docPr id="51" name="Text Box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71260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B1E6E7" w14:textId="31ED1A77" w:rsidR="006F5872" w:rsidRPr="00836326" w:rsidRDefault="006F5872" w:rsidP="00836326">
                                  <w:pPr>
                                    <w:spacing w:line="276" w:lineRule="auto"/>
                                    <w:jc w:val="center"/>
                                    <w:rPr>
                                      <w:color w:val="1E81B8" w:themeColor="accent1"/>
                                      <w:sz w:val="37"/>
                                      <w:szCs w:val="37"/>
                                      <w:lang w:val="it-IT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shade w14:val="30000"/>
                                                <w14:satMod w14:val="115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67500"/>
                                                <w14:satMod w14:val="115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shade w14:val="100000"/>
                                                <w14:satMod w14:val="115000"/>
                                              </w14:schemeClr>
                                            </w14:gs>
                                          </w14:gsLst>
                                          <w14:lin w14:ang="162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color w:val="1E81B8" w:themeColor="accent1"/>
                                      <w:sz w:val="37"/>
                                      <w:szCs w:val="37"/>
                                      <w:lang w:val="it-IT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shade w14:val="30000"/>
                                                <w14:satMod w14:val="115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67500"/>
                                                <w14:satMod w14:val="115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shade w14:val="100000"/>
                                                <w14:satMod w14:val="115000"/>
                                              </w14:schemeClr>
                                            </w14:gs>
                                          </w14:gsLst>
                                          <w14:lin w14:ang="16200000" w14:scaled="0"/>
                                        </w14:gradFill>
                                      </w14:textFill>
                                    </w:rPr>
                                    <w:t xml:space="preserve">Technology </w:t>
                                  </w:r>
                                  <w:r w:rsidR="009214EB">
                                    <w:rPr>
                                      <w:color w:val="1E81B8" w:themeColor="accent1"/>
                                      <w:sz w:val="37"/>
                                      <w:szCs w:val="37"/>
                                      <w:lang w:val="it-IT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shade w14:val="30000"/>
                                                <w14:satMod w14:val="115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67500"/>
                                                <w14:satMod w14:val="115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shade w14:val="100000"/>
                                                <w14:satMod w14:val="115000"/>
                                              </w14:schemeClr>
                                            </w14:gs>
                                          </w14:gsLst>
                                          <w14:lin w14:ang="16200000" w14:scaled="0"/>
                                        </w14:gradFill>
                                      </w14:textFill>
                                    </w:rPr>
                                    <w:t>Researcher</w:t>
                                  </w:r>
                                  <w:r>
                                    <w:rPr>
                                      <w:color w:val="1E81B8" w:themeColor="accent1"/>
                                      <w:sz w:val="37"/>
                                      <w:szCs w:val="37"/>
                                      <w:lang w:val="it-IT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shade w14:val="30000"/>
                                                <w14:satMod w14:val="115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67500"/>
                                                <w14:satMod w14:val="115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shade w14:val="100000"/>
                                                <w14:satMod w14:val="115000"/>
                                              </w14:schemeClr>
                                            </w14:gs>
                                          </w14:gsLst>
                                          <w14:lin w14:ang="16200000" w14:scaled="0"/>
                                        </w14:gradFill>
                                      </w14:textFill>
                                    </w:rPr>
                                    <w:t xml:space="preserve"> and Educator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9B0F97" id="Text Box 51" o:spid="_x0000_s1031" type="#_x0000_t202" style="position:absolute;left:0;text-align:left;margin-left:134.4pt;margin-top:14.65pt;width:493.8pt;height:36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" filled="f" stroked="f">
                      <v:textbox>
                        <w:txbxContent>
                          <w:p w14:paraId="7AB1E6E7" w14:textId="31ED1A77" w:rsidR="006F5872" w:rsidRPr="00836326" w:rsidRDefault="006F5872" w:rsidP="00836326">
                            <w:pPr>
                              <w:spacing w:line="276" w:lineRule="auto"/>
                              <w:jc w:val="center"/>
                              <w:rPr>
                                <w:color w:val="1E81B8" w:themeColor="accent1"/>
                                <w:sz w:val="37"/>
                                <w:szCs w:val="37"/>
                                <w:lang w:val="it-IT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162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color w:val="1E81B8" w:themeColor="accent1"/>
                                <w:sz w:val="37"/>
                                <w:szCs w:val="37"/>
                                <w:lang w:val="it-IT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16200000" w14:scaled="0"/>
                                  </w14:gradFill>
                                </w14:textFill>
                              </w:rPr>
                              <w:t xml:space="preserve">Technology </w:t>
                            </w:r>
                            <w:r w:rsidR="009214EB">
                              <w:rPr>
                                <w:color w:val="1E81B8" w:themeColor="accent1"/>
                                <w:sz w:val="37"/>
                                <w:szCs w:val="37"/>
                                <w:lang w:val="it-IT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16200000" w14:scaled="0"/>
                                  </w14:gradFill>
                                </w14:textFill>
                              </w:rPr>
                              <w:t>Researcher</w:t>
                            </w:r>
                            <w:r>
                              <w:rPr>
                                <w:color w:val="1E81B8" w:themeColor="accent1"/>
                                <w:sz w:val="37"/>
                                <w:szCs w:val="37"/>
                                <w:lang w:val="it-IT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16200000" w14:scaled="0"/>
                                  </w14:gradFill>
                                </w14:textFill>
                              </w:rPr>
                              <w:t xml:space="preserve"> and Educator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0" w:type="dxa"/>
            <w:vMerge/>
          </w:tcPr>
          <w:p w14:paraId="16F44688" w14:textId="77777777" w:rsidR="000334C1" w:rsidRPr="008A171A" w:rsidRDefault="000334C1" w:rsidP="008A171A">
            <w:pPr>
              <w:pStyle w:val="AboutMe"/>
              <w:rPr>
                <w:lang w:val="it-IT"/>
              </w:rPr>
            </w:pPr>
          </w:p>
        </w:tc>
        <w:tc>
          <w:tcPr>
            <w:tcW w:w="7866" w:type="dxa"/>
            <w:vMerge/>
          </w:tcPr>
          <w:p w14:paraId="34428714" w14:textId="77777777" w:rsidR="000334C1" w:rsidRPr="008A171A" w:rsidRDefault="000334C1" w:rsidP="008A171A">
            <w:pPr>
              <w:pStyle w:val="AboutMe"/>
              <w:rPr>
                <w:lang w:val="it-IT"/>
              </w:rPr>
            </w:pPr>
          </w:p>
        </w:tc>
      </w:tr>
      <w:tr w:rsidR="000334C1" w:rsidRPr="004A28EA" w14:paraId="4249CB4E" w14:textId="77777777" w:rsidTr="00EB7E29">
        <w:trPr>
          <w:trHeight w:val="540"/>
        </w:trPr>
        <w:tc>
          <w:tcPr>
            <w:tcW w:w="450" w:type="dxa"/>
          </w:tcPr>
          <w:p w14:paraId="28B35433" w14:textId="77777777" w:rsidR="000334C1" w:rsidRPr="008A171A" w:rsidRDefault="00EB7E29" w:rsidP="004A28EA">
            <w:pPr>
              <w:pStyle w:val="Heading4"/>
              <w:rPr>
                <w:lang w:val="it-I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4556BB67" wp14:editId="6337B35A">
                      <wp:simplePos x="0" y="0"/>
                      <wp:positionH relativeFrom="column">
                        <wp:posOffset>170180</wp:posOffset>
                      </wp:positionH>
                      <wp:positionV relativeFrom="paragraph">
                        <wp:posOffset>261620</wp:posOffset>
                      </wp:positionV>
                      <wp:extent cx="1987550" cy="158750"/>
                      <wp:effectExtent l="0" t="0" r="0" b="0"/>
                      <wp:wrapNone/>
                      <wp:docPr id="40" name="Rectangl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7550" cy="1587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01E37A" id="Rectangle 40" o:spid="_x0000_s1026" style="position:absolute;margin-left:13.4pt;margin-top:20.6pt;width:156.5pt;height:12.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" fillcolor="#1e81b8 [3204]" stroked="f" strokeweight="1pt"/>
                  </w:pict>
                </mc:Fallback>
              </mc:AlternateContent>
            </w:r>
          </w:p>
        </w:tc>
        <w:tc>
          <w:tcPr>
            <w:tcW w:w="2880" w:type="dxa"/>
            <w:gridSpan w:val="2"/>
            <w:tcBorders>
              <w:bottom w:val="single" w:sz="4" w:space="0" w:color="FFFFFF" w:themeColor="background1"/>
            </w:tcBorders>
          </w:tcPr>
          <w:p w14:paraId="02B1E573" w14:textId="77777777" w:rsidR="000334C1" w:rsidRDefault="00EB7E29" w:rsidP="00EB7E29">
            <w:pPr>
              <w:pStyle w:val="Heading4"/>
              <w:jc w:val="left"/>
            </w:pPr>
            <w:r>
              <w:t xml:space="preserve"> </w:t>
            </w:r>
            <w:r w:rsidR="00B45A98">
              <w:t xml:space="preserve"> </w:t>
            </w:r>
            <w:sdt>
              <w:sdtPr>
                <w:id w:val="1050265814"/>
                <w:placeholder>
                  <w:docPart w:val="9E5035256011441DBD50ADCCE26C56DF"/>
                </w:placeholder>
                <w:temporary/>
                <w:showingPlcHdr/>
                <w15:appearance w15:val="hidden"/>
              </w:sdtPr>
              <w:sdtEndPr/>
              <w:sdtContent>
                <w:r w:rsidR="000334C1" w:rsidRPr="00EB7E29">
                  <w:rPr>
                    <w:u w:val="single"/>
                  </w:rPr>
                  <w:t>C O N T A C T</w:t>
                </w:r>
              </w:sdtContent>
            </w:sdt>
          </w:p>
        </w:tc>
        <w:tc>
          <w:tcPr>
            <w:tcW w:w="270" w:type="dxa"/>
          </w:tcPr>
          <w:p w14:paraId="7DBC13BD" w14:textId="77777777" w:rsidR="000334C1" w:rsidRDefault="000334C1" w:rsidP="004A28EA">
            <w:pPr>
              <w:pStyle w:val="Heading4"/>
            </w:pPr>
          </w:p>
        </w:tc>
        <w:tc>
          <w:tcPr>
            <w:tcW w:w="90" w:type="dxa"/>
          </w:tcPr>
          <w:p w14:paraId="334E24E3" w14:textId="77777777" w:rsidR="000334C1" w:rsidRDefault="000334C1" w:rsidP="001264E4">
            <w:pPr>
              <w:pStyle w:val="Heading4"/>
            </w:pPr>
          </w:p>
        </w:tc>
        <w:tc>
          <w:tcPr>
            <w:tcW w:w="7866" w:type="dxa"/>
            <w:vMerge/>
          </w:tcPr>
          <w:p w14:paraId="57E9E02C" w14:textId="77777777" w:rsidR="000334C1" w:rsidRDefault="000334C1" w:rsidP="002E7306">
            <w:pPr>
              <w:pStyle w:val="Title"/>
            </w:pPr>
          </w:p>
        </w:tc>
      </w:tr>
      <w:tr w:rsidR="000334C1" w:rsidRPr="004A28EA" w14:paraId="07736C7D" w14:textId="77777777" w:rsidTr="00EB7E29">
        <w:trPr>
          <w:trHeight w:val="620"/>
        </w:trPr>
        <w:tc>
          <w:tcPr>
            <w:tcW w:w="450" w:type="dxa"/>
            <w:vAlign w:val="center"/>
          </w:tcPr>
          <w:p w14:paraId="24094894" w14:textId="18EE358C" w:rsidR="000334C1" w:rsidRPr="00B8453F" w:rsidRDefault="00510FE4" w:rsidP="00BE5968">
            <w:hyperlink r:id="rId11" w:history="1">
              <w:r>
                <w:pict w14:anchorId="260785E4">
                  <v:shape id="Graphic 4" o:spid="_x0000_i1028" type="#_x0000_t75" alt="@" style="width:14.25pt;height:14.25pt;visibility:visible">
                    <v:imagedata r:id="rId12" o:title=""/>
                  </v:shape>
                </w:pict>
              </w:r>
            </w:hyperlink>
          </w:p>
        </w:tc>
        <w:tc>
          <w:tcPr>
            <w:tcW w:w="3150" w:type="dxa"/>
            <w:gridSpan w:val="3"/>
            <w:vAlign w:val="center"/>
          </w:tcPr>
          <w:p w14:paraId="1332160F" w14:textId="207E6713" w:rsidR="000334C1" w:rsidRPr="00C33D8D" w:rsidRDefault="00510FE4" w:rsidP="00EE42BE">
            <w:pPr>
              <w:pStyle w:val="Contact1"/>
              <w:rPr>
                <w:sz w:val="20"/>
                <w:szCs w:val="22"/>
                <w:u w:val="single"/>
              </w:rPr>
            </w:pPr>
            <w:hyperlink r:id="rId13" w:history="1">
              <w:r w:rsidR="00EE42BE" w:rsidRPr="00C33D8D">
                <w:rPr>
                  <w:sz w:val="20"/>
                  <w:szCs w:val="20"/>
                  <w:u w:val="single"/>
                </w:rPr>
                <w:t>loganc</w:t>
              </w:r>
              <w:r w:rsidR="00377944" w:rsidRPr="00C33D8D">
                <w:rPr>
                  <w:sz w:val="20"/>
                  <w:szCs w:val="20"/>
                  <w:u w:val="single"/>
                </w:rPr>
                <w:t>ole</w:t>
              </w:r>
              <w:r w:rsidR="00EE42BE" w:rsidRPr="00C33D8D">
                <w:rPr>
                  <w:sz w:val="20"/>
                  <w:szCs w:val="20"/>
                  <w:u w:val="single"/>
                </w:rPr>
                <w:t>stevens@gmail.com</w:t>
              </w:r>
            </w:hyperlink>
          </w:p>
        </w:tc>
        <w:tc>
          <w:tcPr>
            <w:tcW w:w="90" w:type="dxa"/>
            <w:vMerge w:val="restart"/>
          </w:tcPr>
          <w:p w14:paraId="0384EB16" w14:textId="6FCC6378" w:rsidR="000334C1" w:rsidRDefault="000334C1" w:rsidP="004A28EA">
            <w:r>
              <w:t xml:space="preserve"> </w:t>
            </w:r>
          </w:p>
        </w:tc>
        <w:tc>
          <w:tcPr>
            <w:tcW w:w="7866" w:type="dxa"/>
            <w:vMerge/>
          </w:tcPr>
          <w:p w14:paraId="1D3B4FDC" w14:textId="77777777" w:rsidR="000334C1" w:rsidRDefault="000334C1" w:rsidP="002E7306">
            <w:pPr>
              <w:pStyle w:val="Title"/>
            </w:pPr>
          </w:p>
        </w:tc>
      </w:tr>
      <w:tr w:rsidR="000334C1" w:rsidRPr="004A28EA" w14:paraId="2530CDBD" w14:textId="77777777" w:rsidTr="00EB7E29">
        <w:trPr>
          <w:trHeight w:val="540"/>
        </w:trPr>
        <w:tc>
          <w:tcPr>
            <w:tcW w:w="450" w:type="dxa"/>
            <w:vAlign w:val="center"/>
          </w:tcPr>
          <w:p w14:paraId="7215A869" w14:textId="77777777" w:rsidR="000334C1" w:rsidRPr="00B8453F" w:rsidRDefault="000334C1" w:rsidP="00BE5968">
            <w:r w:rsidRPr="00B8453F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72928" behindDoc="0" locked="0" layoutInCell="1" allowOverlap="1" wp14:anchorId="09A84423" wp14:editId="144AB4F2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54610</wp:posOffset>
                      </wp:positionV>
                      <wp:extent cx="113665" cy="211455"/>
                      <wp:effectExtent l="38100" t="38100" r="38735" b="36195"/>
                      <wp:wrapNone/>
                      <wp:docPr id="5" name="Graphic 3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665" cy="211455"/>
                                <a:chOff x="296963" y="4236720"/>
                                <a:chExt cx="114186" cy="211455"/>
                              </a:xfrm>
                              <a:solidFill>
                                <a:schemeClr val="bg1"/>
                              </a:solidFill>
                            </wpg:grpSpPr>
                            <wps:wsp>
                              <wps:cNvPr id="35" name="Freeform 84"/>
                              <wps:cNvSpPr/>
                              <wps:spPr>
                                <a:xfrm>
                                  <a:off x="296963" y="4236720"/>
                                  <a:ext cx="114186" cy="211455"/>
                                </a:xfrm>
                                <a:custGeom>
                                  <a:avLst/>
                                  <a:gdLst>
                                    <a:gd name="connsiteX0" fmla="*/ 99342 w 114185"/>
                                    <a:gd name="connsiteY0" fmla="*/ 0 h 211455"/>
                                    <a:gd name="connsiteX1" fmla="*/ 16028 w 114185"/>
                                    <a:gd name="connsiteY1" fmla="*/ 0 h 211455"/>
                                    <a:gd name="connsiteX2" fmla="*/ 0 w 114185"/>
                                    <a:gd name="connsiteY2" fmla="*/ 16028 h 211455"/>
                                    <a:gd name="connsiteX3" fmla="*/ 0 w 114185"/>
                                    <a:gd name="connsiteY3" fmla="*/ 195427 h 211455"/>
                                    <a:gd name="connsiteX4" fmla="*/ 16028 w 114185"/>
                                    <a:gd name="connsiteY4" fmla="*/ 211455 h 211455"/>
                                    <a:gd name="connsiteX5" fmla="*/ 99342 w 114185"/>
                                    <a:gd name="connsiteY5" fmla="*/ 211455 h 211455"/>
                                    <a:gd name="connsiteX6" fmla="*/ 115370 w 114185"/>
                                    <a:gd name="connsiteY6" fmla="*/ 195427 h 211455"/>
                                    <a:gd name="connsiteX7" fmla="*/ 115370 w 114185"/>
                                    <a:gd name="connsiteY7" fmla="*/ 16028 h 211455"/>
                                    <a:gd name="connsiteX8" fmla="*/ 99342 w 114185"/>
                                    <a:gd name="connsiteY8" fmla="*/ 0 h 211455"/>
                                    <a:gd name="connsiteX9" fmla="*/ 6428 w 114185"/>
                                    <a:gd name="connsiteY9" fmla="*/ 35376 h 211455"/>
                                    <a:gd name="connsiteX10" fmla="*/ 108942 w 114185"/>
                                    <a:gd name="connsiteY10" fmla="*/ 35376 h 211455"/>
                                    <a:gd name="connsiteX11" fmla="*/ 108942 w 114185"/>
                                    <a:gd name="connsiteY11" fmla="*/ 171004 h 211455"/>
                                    <a:gd name="connsiteX12" fmla="*/ 6428 w 114185"/>
                                    <a:gd name="connsiteY12" fmla="*/ 171004 h 211455"/>
                                    <a:gd name="connsiteX13" fmla="*/ 6428 w 114185"/>
                                    <a:gd name="connsiteY13" fmla="*/ 35376 h 211455"/>
                                    <a:gd name="connsiteX14" fmla="*/ 16028 w 114185"/>
                                    <a:gd name="connsiteY14" fmla="*/ 6344 h 211455"/>
                                    <a:gd name="connsiteX15" fmla="*/ 99342 w 114185"/>
                                    <a:gd name="connsiteY15" fmla="*/ 6344 h 211455"/>
                                    <a:gd name="connsiteX16" fmla="*/ 108963 w 114185"/>
                                    <a:gd name="connsiteY16" fmla="*/ 15965 h 211455"/>
                                    <a:gd name="connsiteX17" fmla="*/ 108963 w 114185"/>
                                    <a:gd name="connsiteY17" fmla="*/ 28969 h 211455"/>
                                    <a:gd name="connsiteX18" fmla="*/ 6428 w 114185"/>
                                    <a:gd name="connsiteY18" fmla="*/ 28969 h 211455"/>
                                    <a:gd name="connsiteX19" fmla="*/ 6428 w 114185"/>
                                    <a:gd name="connsiteY19" fmla="*/ 16028 h 211455"/>
                                    <a:gd name="connsiteX20" fmla="*/ 15986 w 114185"/>
                                    <a:gd name="connsiteY20" fmla="*/ 6344 h 211455"/>
                                    <a:gd name="connsiteX21" fmla="*/ 16028 w 114185"/>
                                    <a:gd name="connsiteY21" fmla="*/ 6344 h 211455"/>
                                    <a:gd name="connsiteX22" fmla="*/ 99342 w 114185"/>
                                    <a:gd name="connsiteY22" fmla="*/ 205111 h 211455"/>
                                    <a:gd name="connsiteX23" fmla="*/ 16028 w 114185"/>
                                    <a:gd name="connsiteY23" fmla="*/ 205111 h 211455"/>
                                    <a:gd name="connsiteX24" fmla="*/ 6407 w 114185"/>
                                    <a:gd name="connsiteY24" fmla="*/ 195490 h 211455"/>
                                    <a:gd name="connsiteX25" fmla="*/ 6407 w 114185"/>
                                    <a:gd name="connsiteY25" fmla="*/ 177411 h 211455"/>
                                    <a:gd name="connsiteX26" fmla="*/ 108942 w 114185"/>
                                    <a:gd name="connsiteY26" fmla="*/ 177411 h 211455"/>
                                    <a:gd name="connsiteX27" fmla="*/ 108942 w 114185"/>
                                    <a:gd name="connsiteY27" fmla="*/ 195427 h 211455"/>
                                    <a:gd name="connsiteX28" fmla="*/ 99384 w 114185"/>
                                    <a:gd name="connsiteY28" fmla="*/ 205111 h 211455"/>
                                    <a:gd name="connsiteX29" fmla="*/ 99342 w 114185"/>
                                    <a:gd name="connsiteY29" fmla="*/ 205111 h 21145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</a:cxnLst>
                                  <a:rect l="l" t="t" r="r" b="b"/>
                                  <a:pathLst>
                                    <a:path w="114185" h="211455">
                                      <a:moveTo>
                                        <a:pt x="99342" y="0"/>
                                      </a:moveTo>
                                      <a:lnTo>
                                        <a:pt x="16028" y="0"/>
                                      </a:lnTo>
                                      <a:cubicBezTo>
                                        <a:pt x="7176" y="0"/>
                                        <a:pt x="0" y="7176"/>
                                        <a:pt x="0" y="16028"/>
                                      </a:cubicBezTo>
                                      <a:lnTo>
                                        <a:pt x="0" y="195427"/>
                                      </a:lnTo>
                                      <a:cubicBezTo>
                                        <a:pt x="0" y="204279"/>
                                        <a:pt x="7176" y="211455"/>
                                        <a:pt x="16028" y="211455"/>
                                      </a:cubicBezTo>
                                      <a:lnTo>
                                        <a:pt x="99342" y="211455"/>
                                      </a:lnTo>
                                      <a:cubicBezTo>
                                        <a:pt x="108194" y="211455"/>
                                        <a:pt x="115370" y="204279"/>
                                        <a:pt x="115370" y="195427"/>
                                      </a:cubicBezTo>
                                      <a:lnTo>
                                        <a:pt x="115370" y="16028"/>
                                      </a:lnTo>
                                      <a:cubicBezTo>
                                        <a:pt x="115370" y="7176"/>
                                        <a:pt x="108194" y="0"/>
                                        <a:pt x="99342" y="0"/>
                                      </a:cubicBezTo>
                                      <a:close/>
                                      <a:moveTo>
                                        <a:pt x="6428" y="35376"/>
                                      </a:moveTo>
                                      <a:lnTo>
                                        <a:pt x="108942" y="35376"/>
                                      </a:lnTo>
                                      <a:lnTo>
                                        <a:pt x="108942" y="171004"/>
                                      </a:lnTo>
                                      <a:lnTo>
                                        <a:pt x="6428" y="171004"/>
                                      </a:lnTo>
                                      <a:lnTo>
                                        <a:pt x="6428" y="35376"/>
                                      </a:lnTo>
                                      <a:close/>
                                      <a:moveTo>
                                        <a:pt x="16028" y="6344"/>
                                      </a:moveTo>
                                      <a:lnTo>
                                        <a:pt x="99342" y="6344"/>
                                      </a:lnTo>
                                      <a:cubicBezTo>
                                        <a:pt x="104655" y="6344"/>
                                        <a:pt x="108963" y="10651"/>
                                        <a:pt x="108963" y="15965"/>
                                      </a:cubicBezTo>
                                      <a:lnTo>
                                        <a:pt x="108963" y="28969"/>
                                      </a:lnTo>
                                      <a:lnTo>
                                        <a:pt x="6428" y="28969"/>
                                      </a:lnTo>
                                      <a:lnTo>
                                        <a:pt x="6428" y="16028"/>
                                      </a:lnTo>
                                      <a:cubicBezTo>
                                        <a:pt x="6393" y="10715"/>
                                        <a:pt x="10672" y="6379"/>
                                        <a:pt x="15986" y="6344"/>
                                      </a:cubicBezTo>
                                      <a:cubicBezTo>
                                        <a:pt x="16000" y="6344"/>
                                        <a:pt x="16014" y="6344"/>
                                        <a:pt x="16028" y="6344"/>
                                      </a:cubicBezTo>
                                      <a:close/>
                                      <a:moveTo>
                                        <a:pt x="99342" y="205111"/>
                                      </a:moveTo>
                                      <a:lnTo>
                                        <a:pt x="16028" y="205111"/>
                                      </a:lnTo>
                                      <a:cubicBezTo>
                                        <a:pt x="10715" y="205111"/>
                                        <a:pt x="6407" y="200804"/>
                                        <a:pt x="6407" y="195490"/>
                                      </a:cubicBezTo>
                                      <a:lnTo>
                                        <a:pt x="6407" y="177411"/>
                                      </a:lnTo>
                                      <a:lnTo>
                                        <a:pt x="108942" y="177411"/>
                                      </a:lnTo>
                                      <a:lnTo>
                                        <a:pt x="108942" y="195427"/>
                                      </a:lnTo>
                                      <a:cubicBezTo>
                                        <a:pt x="108977" y="200740"/>
                                        <a:pt x="104698" y="205076"/>
                                        <a:pt x="99384" y="205111"/>
                                      </a:cubicBezTo>
                                      <a:cubicBezTo>
                                        <a:pt x="99370" y="205111"/>
                                        <a:pt x="99356" y="205111"/>
                                        <a:pt x="99342" y="20511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209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Freeform 85"/>
                              <wps:cNvSpPr/>
                              <wps:spPr>
                                <a:xfrm>
                                  <a:off x="345597" y="4419544"/>
                                  <a:ext cx="16916" cy="16916"/>
                                </a:xfrm>
                                <a:custGeom>
                                  <a:avLst/>
                                  <a:gdLst>
                                    <a:gd name="connsiteX0" fmla="*/ 18101 w 16916"/>
                                    <a:gd name="connsiteY0" fmla="*/ 9050 h 16916"/>
                                    <a:gd name="connsiteX1" fmla="*/ 9050 w 16916"/>
                                    <a:gd name="connsiteY1" fmla="*/ 18101 h 16916"/>
                                    <a:gd name="connsiteX2" fmla="*/ 0 w 16916"/>
                                    <a:gd name="connsiteY2" fmla="*/ 9050 h 16916"/>
                                    <a:gd name="connsiteX3" fmla="*/ 9050 w 16916"/>
                                    <a:gd name="connsiteY3" fmla="*/ 0 h 16916"/>
                                    <a:gd name="connsiteX4" fmla="*/ 18101 w 16916"/>
                                    <a:gd name="connsiteY4" fmla="*/ 9050 h 1691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6916" h="16916">
                                      <a:moveTo>
                                        <a:pt x="18101" y="9050"/>
                                      </a:moveTo>
                                      <a:cubicBezTo>
                                        <a:pt x="18101" y="14049"/>
                                        <a:pt x="14049" y="18101"/>
                                        <a:pt x="9050" y="18101"/>
                                      </a:cubicBezTo>
                                      <a:cubicBezTo>
                                        <a:pt x="4052" y="18101"/>
                                        <a:pt x="0" y="14049"/>
                                        <a:pt x="0" y="9050"/>
                                      </a:cubicBezTo>
                                      <a:cubicBezTo>
                                        <a:pt x="0" y="4052"/>
                                        <a:pt x="4052" y="0"/>
                                        <a:pt x="9050" y="0"/>
                                      </a:cubicBezTo>
                                      <a:cubicBezTo>
                                        <a:pt x="14049" y="0"/>
                                        <a:pt x="18101" y="4052"/>
                                        <a:pt x="18101" y="905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209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Freeform 86"/>
                              <wps:cNvSpPr/>
                              <wps:spPr>
                                <a:xfrm>
                                  <a:off x="338226" y="4251691"/>
                                  <a:ext cx="31718" cy="6344"/>
                                </a:xfrm>
                                <a:custGeom>
                                  <a:avLst/>
                                  <a:gdLst>
                                    <a:gd name="connsiteX0" fmla="*/ 3734 w 31718"/>
                                    <a:gd name="connsiteY0" fmla="*/ 6386 h 6343"/>
                                    <a:gd name="connsiteX1" fmla="*/ 29109 w 31718"/>
                                    <a:gd name="connsiteY1" fmla="*/ 6386 h 6343"/>
                                    <a:gd name="connsiteX2" fmla="*/ 32800 w 31718"/>
                                    <a:gd name="connsiteY2" fmla="*/ 3734 h 6343"/>
                                    <a:gd name="connsiteX3" fmla="*/ 30148 w 31718"/>
                                    <a:gd name="connsiteY3" fmla="*/ 43 h 6343"/>
                                    <a:gd name="connsiteX4" fmla="*/ 29109 w 31718"/>
                                    <a:gd name="connsiteY4" fmla="*/ 43 h 6343"/>
                                    <a:gd name="connsiteX5" fmla="*/ 3734 w 31718"/>
                                    <a:gd name="connsiteY5" fmla="*/ 43 h 6343"/>
                                    <a:gd name="connsiteX6" fmla="*/ 43 w 31718"/>
                                    <a:gd name="connsiteY6" fmla="*/ 2695 h 6343"/>
                                    <a:gd name="connsiteX7" fmla="*/ 2695 w 31718"/>
                                    <a:gd name="connsiteY7" fmla="*/ 6386 h 6343"/>
                                    <a:gd name="connsiteX8" fmla="*/ 3734 w 31718"/>
                                    <a:gd name="connsiteY8" fmla="*/ 6386 h 6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718" h="6343">
                                      <a:moveTo>
                                        <a:pt x="3734" y="6386"/>
                                      </a:moveTo>
                                      <a:lnTo>
                                        <a:pt x="29109" y="6386"/>
                                      </a:lnTo>
                                      <a:cubicBezTo>
                                        <a:pt x="30861" y="6673"/>
                                        <a:pt x="32513" y="5486"/>
                                        <a:pt x="32800" y="3734"/>
                                      </a:cubicBezTo>
                                      <a:cubicBezTo>
                                        <a:pt x="33087" y="1983"/>
                                        <a:pt x="31900" y="330"/>
                                        <a:pt x="30148" y="43"/>
                                      </a:cubicBezTo>
                                      <a:cubicBezTo>
                                        <a:pt x="29804" y="-14"/>
                                        <a:pt x="29453" y="-14"/>
                                        <a:pt x="29109" y="43"/>
                                      </a:cubicBezTo>
                                      <a:lnTo>
                                        <a:pt x="3734" y="43"/>
                                      </a:lnTo>
                                      <a:cubicBezTo>
                                        <a:pt x="1983" y="-244"/>
                                        <a:pt x="330" y="943"/>
                                        <a:pt x="43" y="2695"/>
                                      </a:cubicBezTo>
                                      <a:cubicBezTo>
                                        <a:pt x="-244" y="4447"/>
                                        <a:pt x="943" y="6099"/>
                                        <a:pt x="2695" y="6386"/>
                                      </a:cubicBezTo>
                                      <a:cubicBezTo>
                                        <a:pt x="3039" y="6443"/>
                                        <a:pt x="3390" y="6443"/>
                                        <a:pt x="3734" y="638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209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807EB01" id="Graphic 38" o:spid="_x0000_s1026" style="position:absolute;margin-left:2.4pt;margin-top:4.3pt;width:8.95pt;height:16.65pt;z-index:251772928;mso-width-relative:margin;mso-height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">
      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      <v:stroke joinstyle="miter"/>
      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      </v:shape>
      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" path="m18101,9050v,4999,-4052,9051,-9051,9051c4052,18101,,14049,,9050,,4052,4052,,9050,v4999,,9051,4052,9051,9050xe" filled="f" stroked="f" strokeweight=".05822mm">
                        <v:stroke joinstyle="miter"/>
                        <v:path arrowok="t" o:connecttype="custom" o:connectlocs="18101,9050;9050,18101;0,9050;9050,0;18101,9050" o:connectangles="0,0,0,0,0"/>
                      </v:shape>
      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" path="m3734,6386r25375,c30861,6673,32513,5486,32800,3734,33087,1983,31900,330,30148,43v-344,-57,-695,-57,-1039,l3734,43c1983,-244,330,943,43,2695,-244,4447,943,6099,2695,6386v344,57,695,57,1039,xe" filled="f" stroked="f" strokeweight=".05822mm">
                        <v:stroke joinstyle="miter"/>
                        <v:path arrowok="t" o:connecttype="custom" o:connectlocs="3734,6387;29109,6387;32800,3735;30148,43;29109,43;3734,43;43,2695;2695,6387;3734,6387" o:connectangles="0,0,0,0,0,0,0,0,0"/>
                      </v:shape>
                    </v:group>
                  </w:pict>
                </mc:Fallback>
              </mc:AlternateContent>
            </w:r>
          </w:p>
        </w:tc>
        <w:tc>
          <w:tcPr>
            <w:tcW w:w="3150" w:type="dxa"/>
            <w:gridSpan w:val="3"/>
            <w:vAlign w:val="center"/>
          </w:tcPr>
          <w:p w14:paraId="43EABC68" w14:textId="67459FDA" w:rsidR="000334C1" w:rsidRPr="00B8453F" w:rsidRDefault="00EE42BE" w:rsidP="00C33D8D">
            <w:pPr>
              <w:pStyle w:val="Contact1"/>
              <w:jc w:val="both"/>
            </w:pPr>
            <w:r w:rsidRPr="00AB585F">
              <w:rPr>
                <w:sz w:val="20"/>
              </w:rPr>
              <w:t>443-752</w:t>
            </w:r>
            <w:r w:rsidR="008F71C8" w:rsidRPr="00AB585F">
              <w:rPr>
                <w:sz w:val="20"/>
              </w:rPr>
              <w:t>-</w:t>
            </w:r>
            <w:r w:rsidRPr="00AB585F">
              <w:rPr>
                <w:sz w:val="20"/>
              </w:rPr>
              <w:t>1565</w:t>
            </w:r>
          </w:p>
        </w:tc>
        <w:tc>
          <w:tcPr>
            <w:tcW w:w="90" w:type="dxa"/>
            <w:vMerge/>
          </w:tcPr>
          <w:p w14:paraId="1F4AA9CA" w14:textId="77777777" w:rsidR="000334C1" w:rsidRDefault="000334C1" w:rsidP="004A28EA"/>
        </w:tc>
        <w:tc>
          <w:tcPr>
            <w:tcW w:w="7866" w:type="dxa"/>
            <w:vMerge/>
          </w:tcPr>
          <w:p w14:paraId="0E607337" w14:textId="77777777" w:rsidR="000334C1" w:rsidRDefault="000334C1" w:rsidP="002E7306">
            <w:pPr>
              <w:pStyle w:val="Title"/>
            </w:pPr>
          </w:p>
        </w:tc>
      </w:tr>
      <w:tr w:rsidR="00032674" w:rsidRPr="004A28EA" w14:paraId="0F67CE7F" w14:textId="77777777" w:rsidTr="00EB7E29">
        <w:trPr>
          <w:trHeight w:val="540"/>
        </w:trPr>
        <w:tc>
          <w:tcPr>
            <w:tcW w:w="450" w:type="dxa"/>
            <w:vAlign w:val="center"/>
          </w:tcPr>
          <w:p w14:paraId="4B1811F0" w14:textId="597FEB72" w:rsidR="00032674" w:rsidRPr="00B8453F" w:rsidRDefault="00032674" w:rsidP="00BE5968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36342286" wp14:editId="7EF1C96F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18415</wp:posOffset>
                  </wp:positionV>
                  <wp:extent cx="168910" cy="168910"/>
                  <wp:effectExtent l="0" t="0" r="2540" b="2540"/>
                  <wp:wrapNone/>
                  <wp:docPr id="73" name="Picture 73">
                    <a:hlinkClick xmlns:a="http://schemas.openxmlformats.org/drawingml/2006/main" r:id="rId14"/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3">
                            <a:hlinkClick r:id="rId14"/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50" w:type="dxa"/>
            <w:gridSpan w:val="3"/>
            <w:vAlign w:val="center"/>
          </w:tcPr>
          <w:p w14:paraId="757505BE" w14:textId="3C255319" w:rsidR="00032674" w:rsidRPr="00B063A3" w:rsidRDefault="00510FE4" w:rsidP="00032674">
            <w:pPr>
              <w:pStyle w:val="Contact1"/>
              <w:rPr>
                <w:u w:val="single"/>
              </w:rPr>
            </w:pPr>
            <w:hyperlink r:id="rId16" w:history="1">
              <w:r w:rsidR="00032674" w:rsidRPr="00B063A3">
                <w:rPr>
                  <w:sz w:val="20"/>
                  <w:szCs w:val="20"/>
                  <w:u w:val="single"/>
                </w:rPr>
                <w:t>loganstevens.github.io</w:t>
              </w:r>
            </w:hyperlink>
          </w:p>
        </w:tc>
        <w:tc>
          <w:tcPr>
            <w:tcW w:w="90" w:type="dxa"/>
            <w:vMerge/>
          </w:tcPr>
          <w:p w14:paraId="256A36E5" w14:textId="77777777" w:rsidR="00032674" w:rsidRDefault="00032674" w:rsidP="004A28EA"/>
        </w:tc>
        <w:tc>
          <w:tcPr>
            <w:tcW w:w="7866" w:type="dxa"/>
            <w:vMerge/>
          </w:tcPr>
          <w:p w14:paraId="76C8C62E" w14:textId="77777777" w:rsidR="00032674" w:rsidRDefault="00032674" w:rsidP="002E7306">
            <w:pPr>
              <w:pStyle w:val="Title"/>
            </w:pPr>
          </w:p>
        </w:tc>
      </w:tr>
      <w:tr w:rsidR="000334C1" w:rsidRPr="004A28EA" w14:paraId="78E4DEBF" w14:textId="77777777" w:rsidTr="00EB7E29">
        <w:trPr>
          <w:trHeight w:val="540"/>
        </w:trPr>
        <w:tc>
          <w:tcPr>
            <w:tcW w:w="450" w:type="dxa"/>
            <w:vAlign w:val="center"/>
          </w:tcPr>
          <w:p w14:paraId="5C518D72" w14:textId="7C97EBF1" w:rsidR="000334C1" w:rsidRPr="00B8453F" w:rsidRDefault="00C33D8D" w:rsidP="00BE596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5C99EB3C" wp14:editId="6758C153">
                      <wp:simplePos x="0" y="0"/>
                      <wp:positionH relativeFrom="column">
                        <wp:posOffset>201930</wp:posOffset>
                      </wp:positionH>
                      <wp:positionV relativeFrom="paragraph">
                        <wp:posOffset>69850</wp:posOffset>
                      </wp:positionV>
                      <wp:extent cx="2002155" cy="438150"/>
                      <wp:effectExtent l="0" t="0" r="0" b="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02155" cy="438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377A9F" w14:textId="00AE02EF" w:rsidR="006F5872" w:rsidRPr="00D41A69" w:rsidRDefault="00510FE4">
                                  <w:pPr>
                                    <w:rPr>
                                      <w:color w:val="FFFFFF" w:themeColor="background1"/>
                                      <w:sz w:val="16"/>
                                      <w:szCs w:val="20"/>
                                      <w:u w:val="single"/>
                                    </w:rPr>
                                  </w:pPr>
                                  <w:hyperlink r:id="rId17" w:history="1">
                                    <w:r w:rsidR="006F5872" w:rsidRPr="00D41A69">
                                      <w:rPr>
                                        <w:color w:val="FFFFFF" w:themeColor="background1"/>
                                        <w:sz w:val="20"/>
                                        <w:szCs w:val="20"/>
                                        <w:u w:val="single"/>
                                      </w:rPr>
                                      <w:t>/in/logan-</w:t>
                                    </w:r>
                                    <w:r w:rsidR="006F5872">
                                      <w:rPr>
                                        <w:color w:val="FFFFFF" w:themeColor="background1"/>
                                        <w:sz w:val="20"/>
                                        <w:szCs w:val="20"/>
                                        <w:u w:val="single"/>
                                      </w:rPr>
                                      <w:t>c-</w:t>
                                    </w:r>
                                    <w:r w:rsidR="006F5872" w:rsidRPr="00D41A69">
                                      <w:rPr>
                                        <w:color w:val="FFFFFF" w:themeColor="background1"/>
                                        <w:sz w:val="20"/>
                                        <w:szCs w:val="20"/>
                                        <w:u w:val="single"/>
                                      </w:rPr>
                                      <w:t>stevens/</w:t>
                                    </w:r>
                                  </w:hyperlink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99EB3C" id="Text Box 9" o:spid="_x0000_s1032" type="#_x0000_t202" style="position:absolute;margin-left:15.9pt;margin-top:5.5pt;width:157.65pt;height:34.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" filled="f" stroked="f" strokeweight=".5pt">
                      <v:textbox>
                        <w:txbxContent>
                          <w:p w14:paraId="22377A9F" w14:textId="00AE02EF" w:rsidR="006F5872" w:rsidRPr="00D41A69" w:rsidRDefault="00510FE4">
                            <w:pPr>
                              <w:rPr>
                                <w:color w:val="FFFFFF" w:themeColor="background1"/>
                                <w:sz w:val="16"/>
                                <w:szCs w:val="20"/>
                                <w:u w:val="single"/>
                              </w:rPr>
                            </w:pPr>
                            <w:hyperlink r:id="rId18" w:history="1">
                              <w:r w:rsidR="006F5872" w:rsidRPr="00D41A69">
                                <w:rPr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  <w:t>/in/logan-</w:t>
                              </w:r>
                              <w:r w:rsidR="006F5872">
                                <w:rPr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  <w:t>c-</w:t>
                              </w:r>
                              <w:r w:rsidR="006F5872" w:rsidRPr="00D41A69">
                                <w:rPr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  <w:t>stevens/</w:t>
                              </w:r>
                            </w:hyperlink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150" w:type="dxa"/>
            <w:gridSpan w:val="3"/>
            <w:vAlign w:val="center"/>
          </w:tcPr>
          <w:p w14:paraId="3FAC3AB0" w14:textId="43349AD2" w:rsidR="000334C1" w:rsidRPr="00B8453F" w:rsidRDefault="000334C1" w:rsidP="00BE5968">
            <w:pPr>
              <w:pStyle w:val="Contact1"/>
            </w:pPr>
          </w:p>
        </w:tc>
        <w:tc>
          <w:tcPr>
            <w:tcW w:w="90" w:type="dxa"/>
            <w:vMerge/>
          </w:tcPr>
          <w:p w14:paraId="4D543778" w14:textId="77777777" w:rsidR="000334C1" w:rsidRDefault="000334C1" w:rsidP="004A28EA"/>
        </w:tc>
        <w:tc>
          <w:tcPr>
            <w:tcW w:w="7866" w:type="dxa"/>
            <w:vMerge/>
          </w:tcPr>
          <w:p w14:paraId="32E0E603" w14:textId="77777777" w:rsidR="000334C1" w:rsidRDefault="000334C1" w:rsidP="002E7306">
            <w:pPr>
              <w:pStyle w:val="Title"/>
            </w:pPr>
          </w:p>
        </w:tc>
      </w:tr>
      <w:tr w:rsidR="000334C1" w:rsidRPr="004A28EA" w14:paraId="60C338EF" w14:textId="77777777" w:rsidTr="00EB7E29">
        <w:trPr>
          <w:trHeight w:val="1584"/>
        </w:trPr>
        <w:tc>
          <w:tcPr>
            <w:tcW w:w="3600" w:type="dxa"/>
            <w:gridSpan w:val="4"/>
            <w:vAlign w:val="center"/>
          </w:tcPr>
          <w:p w14:paraId="2CBF403E" w14:textId="7B2EE52B" w:rsidR="000334C1" w:rsidRDefault="00C33D8D" w:rsidP="00C33D8D">
            <w:pPr>
              <w:pStyle w:val="Contact2"/>
              <w:jc w:val="left"/>
            </w:pPr>
            <w:r>
              <w:t xml:space="preserve">          </w:t>
            </w:r>
            <w:r w:rsidR="000529FC">
              <w:t>Bel Air</w:t>
            </w:r>
            <w:r w:rsidR="00313718" w:rsidRPr="00313718">
              <w:t xml:space="preserve">, </w:t>
            </w:r>
            <w:r w:rsidR="00313718">
              <w:t>MD</w:t>
            </w:r>
            <w:r w:rsidR="00313718" w:rsidRPr="00313718">
              <w:t xml:space="preserve"> 210</w:t>
            </w:r>
            <w:r w:rsidR="000529FC">
              <w:t>14</w:t>
            </w:r>
            <w:r w:rsidR="00FF6FC2">
              <w:t xml:space="preserve"> </w:t>
            </w:r>
          </w:p>
          <w:p w14:paraId="40104C89" w14:textId="513F064D" w:rsidR="000334C1" w:rsidRDefault="000334C1" w:rsidP="00BE5968">
            <w:pPr>
              <w:pStyle w:val="Contact2"/>
            </w:pPr>
          </w:p>
        </w:tc>
        <w:tc>
          <w:tcPr>
            <w:tcW w:w="90" w:type="dxa"/>
            <w:vMerge/>
          </w:tcPr>
          <w:p w14:paraId="4C54FE95" w14:textId="77777777" w:rsidR="000334C1" w:rsidRDefault="000334C1" w:rsidP="004A28EA"/>
        </w:tc>
        <w:tc>
          <w:tcPr>
            <w:tcW w:w="7866" w:type="dxa"/>
            <w:vMerge/>
          </w:tcPr>
          <w:p w14:paraId="73B779A9" w14:textId="77777777" w:rsidR="000334C1" w:rsidRDefault="000334C1" w:rsidP="002E7306">
            <w:pPr>
              <w:pStyle w:val="Title"/>
            </w:pPr>
          </w:p>
        </w:tc>
      </w:tr>
      <w:tr w:rsidR="000334C1" w:rsidRPr="004A28EA" w14:paraId="06E0EEE6" w14:textId="77777777" w:rsidTr="00EB7E29">
        <w:trPr>
          <w:trHeight w:val="1008"/>
        </w:trPr>
        <w:tc>
          <w:tcPr>
            <w:tcW w:w="3600" w:type="dxa"/>
            <w:gridSpan w:val="4"/>
          </w:tcPr>
          <w:p w14:paraId="3C6C226F" w14:textId="6138402B" w:rsidR="000334C1" w:rsidRDefault="00032674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41152FF5" wp14:editId="1AD4CF11">
                  <wp:simplePos x="0" y="0"/>
                  <wp:positionH relativeFrom="column">
                    <wp:posOffset>935355</wp:posOffset>
                  </wp:positionH>
                  <wp:positionV relativeFrom="paragraph">
                    <wp:posOffset>-450215</wp:posOffset>
                  </wp:positionV>
                  <wp:extent cx="228600" cy="228600"/>
                  <wp:effectExtent l="0" t="0" r="0" b="0"/>
                  <wp:wrapNone/>
                  <wp:docPr id="57" name="Graphic 57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noun_Location_2443002_000000.sv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0" w:type="dxa"/>
            <w:vMerge/>
          </w:tcPr>
          <w:p w14:paraId="1B71CE99" w14:textId="77777777" w:rsidR="000334C1" w:rsidRDefault="000334C1" w:rsidP="004A28EA"/>
        </w:tc>
        <w:tc>
          <w:tcPr>
            <w:tcW w:w="7866" w:type="dxa"/>
            <w:vMerge/>
          </w:tcPr>
          <w:p w14:paraId="780F87FD" w14:textId="77777777" w:rsidR="000334C1" w:rsidRDefault="000334C1" w:rsidP="002E7306">
            <w:pPr>
              <w:pStyle w:val="Title"/>
            </w:pPr>
          </w:p>
        </w:tc>
      </w:tr>
      <w:tr w:rsidR="000334C1" w:rsidRPr="004A28EA" w14:paraId="3553F7FA" w14:textId="77777777" w:rsidTr="00EB7E29">
        <w:trPr>
          <w:trHeight w:val="585"/>
        </w:trPr>
        <w:tc>
          <w:tcPr>
            <w:tcW w:w="450" w:type="dxa"/>
          </w:tcPr>
          <w:p w14:paraId="7E3995F0" w14:textId="6ABCD83D" w:rsidR="000334C1" w:rsidRPr="00453A7B" w:rsidRDefault="009022E8" w:rsidP="00453A7B">
            <w:pPr>
              <w:pStyle w:val="Heading4"/>
            </w:pPr>
            <w:r w:rsidRPr="007E7120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58592" behindDoc="0" locked="0" layoutInCell="1" allowOverlap="1" wp14:anchorId="297FB92C" wp14:editId="7E84477B">
                      <wp:simplePos x="0" y="0"/>
                      <wp:positionH relativeFrom="column">
                        <wp:posOffset>176530</wp:posOffset>
                      </wp:positionH>
                      <wp:positionV relativeFrom="paragraph">
                        <wp:posOffset>330200</wp:posOffset>
                      </wp:positionV>
                      <wp:extent cx="2014855" cy="1438275"/>
                      <wp:effectExtent l="0" t="0" r="0" b="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4855" cy="14382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9108D6" w14:textId="60FCD821" w:rsidR="006F5872" w:rsidRPr="00EE42BE" w:rsidRDefault="006F5872" w:rsidP="007E7120">
                                  <w:pPr>
                                    <w:pStyle w:val="Heading5"/>
                                    <w:rPr>
                                      <w:noProof/>
                                      <w:sz w:val="18"/>
                                      <w:lang w:val="it-IT"/>
                                    </w:rPr>
                                  </w:pPr>
                                  <w:r>
                                    <w:rPr>
                                      <w:noProof/>
                                      <w:sz w:val="18"/>
                                      <w:lang w:val="it-IT"/>
                                    </w:rPr>
                                    <w:t>University of Maryland, CP</w:t>
                                  </w:r>
                                </w:p>
                                <w:p w14:paraId="5A0CE0B1" w14:textId="5C3F803D" w:rsidR="006F5872" w:rsidRPr="007E7120" w:rsidRDefault="006F5872" w:rsidP="007E7120">
                                  <w:pPr>
                                    <w:rPr>
                                      <w:color w:val="FFFFFF" w:themeColor="background1"/>
                                      <w:sz w:val="20"/>
                                    </w:rPr>
                                  </w:pPr>
                                  <w:r w:rsidRPr="007E7120">
                                    <w:rPr>
                                      <w:color w:val="FFFFFF" w:themeColor="background1"/>
                                      <w:sz w:val="20"/>
                                    </w:rPr>
                                    <w:t>Bachelor of Science Degree in Computer Science</w:t>
                                  </w:r>
                                  <w:r>
                                    <w:rPr>
                                      <w:color w:val="FFFFFF" w:themeColor="background1"/>
                                      <w:sz w:val="20"/>
                                    </w:rPr>
                                    <w:t xml:space="preserve"> and Theatre</w:t>
                                  </w:r>
                                </w:p>
                                <w:p w14:paraId="3B14D62B" w14:textId="2378F846" w:rsidR="006F5872" w:rsidRPr="00C951E4" w:rsidRDefault="006F5872" w:rsidP="007E7120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0"/>
                                    </w:rPr>
                                    <w:t xml:space="preserve">Current </w:t>
                                  </w:r>
                                  <w:r w:rsidRPr="007E7120">
                                    <w:rPr>
                                      <w:color w:val="FFFFFF" w:themeColor="background1"/>
                                      <w:sz w:val="20"/>
                                    </w:rPr>
                                    <w:t xml:space="preserve">GPA: </w:t>
                                  </w:r>
                                  <w:r>
                                    <w:rPr>
                                      <w:color w:val="FFFFFF" w:themeColor="background1"/>
                                      <w:sz w:val="20"/>
                                    </w:rPr>
                                    <w:t>3.72</w:t>
                                  </w:r>
                                </w:p>
                                <w:p w14:paraId="296910BB" w14:textId="7E3502E1" w:rsidR="006F5872" w:rsidRPr="00C951E4" w:rsidRDefault="006F5872" w:rsidP="007E7120">
                                  <w:pPr>
                                    <w:rPr>
                                      <w:i/>
                                      <w:color w:val="FFFFFF" w:themeColor="background1"/>
                                      <w:sz w:val="20"/>
                                    </w:rPr>
                                  </w:pPr>
                                  <w:r>
                                    <w:rPr>
                                      <w:i/>
                                      <w:color w:val="FFFFFF" w:themeColor="background1"/>
                                      <w:sz w:val="20"/>
                                    </w:rPr>
                                    <w:t xml:space="preserve">Expected Fall </w:t>
                                  </w:r>
                                  <w:r w:rsidRPr="00C951E4">
                                    <w:rPr>
                                      <w:i/>
                                      <w:color w:val="FFFFFF" w:themeColor="background1"/>
                                      <w:sz w:val="20"/>
                                    </w:rPr>
                                    <w:t>20</w:t>
                                  </w:r>
                                  <w:r>
                                    <w:rPr>
                                      <w:i/>
                                      <w:color w:val="FFFFFF" w:themeColor="background1"/>
                                      <w:sz w:val="20"/>
                                    </w:rPr>
                                    <w:t>22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7FB92C" id="_x0000_s1033" type="#_x0000_t202" style="position:absolute;left:0;text-align:left;margin-left:13.9pt;margin-top:26pt;width:158.65pt;height:113.25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" filled="f" stroked="f">
                      <v:textbox>
                        <w:txbxContent>
                          <w:p w14:paraId="5F9108D6" w14:textId="60FCD821" w:rsidR="006F5872" w:rsidRPr="00EE42BE" w:rsidRDefault="006F5872" w:rsidP="007E7120">
                            <w:pPr>
                              <w:pStyle w:val="Heading5"/>
                              <w:rPr>
                                <w:noProof/>
                                <w:sz w:val="18"/>
                                <w:lang w:val="it-IT"/>
                              </w:rPr>
                            </w:pPr>
                            <w:r>
                              <w:rPr>
                                <w:noProof/>
                                <w:sz w:val="18"/>
                                <w:lang w:val="it-IT"/>
                              </w:rPr>
                              <w:t>University of Maryland, CP</w:t>
                            </w:r>
                          </w:p>
                          <w:p w14:paraId="5A0CE0B1" w14:textId="5C3F803D" w:rsidR="006F5872" w:rsidRPr="007E7120" w:rsidRDefault="006F5872" w:rsidP="007E7120">
                            <w:pPr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7E7120">
                              <w:rPr>
                                <w:color w:val="FFFFFF" w:themeColor="background1"/>
                                <w:sz w:val="20"/>
                              </w:rPr>
                              <w:t>Bachelor of Science Degree in Computer Science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</w:rPr>
                              <w:t xml:space="preserve"> and Theatre</w:t>
                            </w:r>
                          </w:p>
                          <w:p w14:paraId="3B14D62B" w14:textId="2378F846" w:rsidR="006F5872" w:rsidRPr="00C951E4" w:rsidRDefault="006F5872" w:rsidP="007E7120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</w:rPr>
                              <w:t xml:space="preserve">Current </w:t>
                            </w:r>
                            <w:r w:rsidRPr="007E7120">
                              <w:rPr>
                                <w:color w:val="FFFFFF" w:themeColor="background1"/>
                                <w:sz w:val="20"/>
                              </w:rPr>
                              <w:t xml:space="preserve">GPA: 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</w:rPr>
                              <w:t>3.72</w:t>
                            </w:r>
                          </w:p>
                          <w:p w14:paraId="296910BB" w14:textId="7E3502E1" w:rsidR="006F5872" w:rsidRPr="00C951E4" w:rsidRDefault="006F5872" w:rsidP="007E7120">
                            <w:pPr>
                              <w:rPr>
                                <w:i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FFFFFF" w:themeColor="background1"/>
                                <w:sz w:val="20"/>
                              </w:rPr>
                              <w:t xml:space="preserve">Expected Fall </w:t>
                            </w:r>
                            <w:r w:rsidRPr="00C951E4">
                              <w:rPr>
                                <w:i/>
                                <w:color w:val="FFFFFF" w:themeColor="background1"/>
                                <w:sz w:val="20"/>
                              </w:rPr>
                              <w:t>20</w:t>
                            </w:r>
                            <w:r>
                              <w:rPr>
                                <w:i/>
                                <w:color w:val="FFFFFF" w:themeColor="background1"/>
                                <w:sz w:val="20"/>
                              </w:rPr>
                              <w:t>22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sdt>
          <w:sdtPr>
            <w:id w:val="-1745956179"/>
            <w:placeholder>
              <w:docPart w:val="A8272F606FE247C2AA952BDC26887D5E"/>
            </w:placeholder>
            <w:temporary/>
            <w:showingPlcHdr/>
            <w15:appearance w15:val="hidden"/>
          </w:sdtPr>
          <w:sdtEndPr/>
          <w:sdtContent>
            <w:tc>
              <w:tcPr>
                <w:tcW w:w="2880" w:type="dxa"/>
                <w:gridSpan w:val="2"/>
                <w:tcBorders>
                  <w:bottom w:val="single" w:sz="4" w:space="0" w:color="FFFFFF" w:themeColor="background1"/>
                </w:tcBorders>
              </w:tcPr>
              <w:p w14:paraId="023A14B9" w14:textId="77777777" w:rsidR="000334C1" w:rsidRPr="00453A7B" w:rsidRDefault="000334C1" w:rsidP="00EE5BDD">
                <w:pPr>
                  <w:pStyle w:val="Heading4"/>
                  <w:jc w:val="left"/>
                </w:pPr>
                <w:r w:rsidRPr="00EE5BDD">
                  <w:rPr>
                    <w:u w:val="single"/>
                  </w:rPr>
                  <w:t>E D u c a t i o n</w:t>
                </w:r>
              </w:p>
            </w:tc>
          </w:sdtContent>
        </w:sdt>
        <w:tc>
          <w:tcPr>
            <w:tcW w:w="270" w:type="dxa"/>
          </w:tcPr>
          <w:p w14:paraId="0939AC7E" w14:textId="64244CF5" w:rsidR="000334C1" w:rsidRPr="00453A7B" w:rsidRDefault="000334C1" w:rsidP="00453A7B">
            <w:pPr>
              <w:pStyle w:val="Heading4"/>
            </w:pPr>
          </w:p>
        </w:tc>
        <w:tc>
          <w:tcPr>
            <w:tcW w:w="90" w:type="dxa"/>
            <w:vMerge/>
          </w:tcPr>
          <w:p w14:paraId="049B027F" w14:textId="77777777" w:rsidR="000334C1" w:rsidRDefault="000334C1" w:rsidP="001264E4">
            <w:pPr>
              <w:pStyle w:val="Heading4"/>
            </w:pPr>
          </w:p>
        </w:tc>
        <w:tc>
          <w:tcPr>
            <w:tcW w:w="7866" w:type="dxa"/>
            <w:vMerge/>
          </w:tcPr>
          <w:p w14:paraId="49BB6664" w14:textId="77777777" w:rsidR="000334C1" w:rsidRDefault="000334C1" w:rsidP="002E7306">
            <w:pPr>
              <w:pStyle w:val="Title"/>
            </w:pPr>
          </w:p>
        </w:tc>
      </w:tr>
      <w:tr w:rsidR="000334C1" w:rsidRPr="00124ED6" w14:paraId="5642D701" w14:textId="77777777" w:rsidTr="00EB7E29">
        <w:trPr>
          <w:trHeight w:val="170"/>
        </w:trPr>
        <w:tc>
          <w:tcPr>
            <w:tcW w:w="3600" w:type="dxa"/>
            <w:gridSpan w:val="4"/>
          </w:tcPr>
          <w:p w14:paraId="715D091C" w14:textId="3EF22687" w:rsidR="000334C1" w:rsidRPr="00453A7B" w:rsidRDefault="00EB7E29" w:rsidP="00453A7B">
            <w:pPr>
              <w:rPr>
                <w:noProof/>
                <w:sz w:val="16"/>
                <w:szCs w:val="16"/>
                <w:lang w:val="it-I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41B9E047" wp14:editId="74DE10E9">
                      <wp:simplePos x="0" y="0"/>
                      <wp:positionH relativeFrom="column">
                        <wp:posOffset>284480</wp:posOffset>
                      </wp:positionH>
                      <wp:positionV relativeFrom="paragraph">
                        <wp:posOffset>-66675</wp:posOffset>
                      </wp:positionV>
                      <wp:extent cx="1854200" cy="152400"/>
                      <wp:effectExtent l="0" t="0" r="0" b="0"/>
                      <wp:wrapNone/>
                      <wp:docPr id="39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54200" cy="152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332A5D" id="Rectangle 39" o:spid="_x0000_s1026" style="position:absolute;margin-left:22.4pt;margin-top:-5.25pt;width:146pt;height:12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" fillcolor="#1e81b8 [3204]" stroked="f" strokeweight="1pt"/>
                  </w:pict>
                </mc:Fallback>
              </mc:AlternateContent>
            </w:r>
          </w:p>
        </w:tc>
        <w:tc>
          <w:tcPr>
            <w:tcW w:w="90" w:type="dxa"/>
            <w:vMerge/>
          </w:tcPr>
          <w:p w14:paraId="19336877" w14:textId="77777777" w:rsidR="000334C1" w:rsidRPr="00124ED6" w:rsidRDefault="000334C1" w:rsidP="00453A7B">
            <w:pPr>
              <w:rPr>
                <w:lang w:val="it-IT"/>
              </w:rPr>
            </w:pPr>
          </w:p>
        </w:tc>
        <w:tc>
          <w:tcPr>
            <w:tcW w:w="7866" w:type="dxa"/>
            <w:vMerge/>
          </w:tcPr>
          <w:p w14:paraId="643B6948" w14:textId="77777777" w:rsidR="000334C1" w:rsidRPr="00124ED6" w:rsidRDefault="000334C1" w:rsidP="00453A7B">
            <w:pPr>
              <w:pStyle w:val="Title"/>
              <w:rPr>
                <w:lang w:val="it-IT"/>
              </w:rPr>
            </w:pPr>
          </w:p>
        </w:tc>
      </w:tr>
      <w:tr w:rsidR="000334C1" w:rsidRPr="00C62E97" w14:paraId="03D02C96" w14:textId="77777777" w:rsidTr="00EB7E29">
        <w:trPr>
          <w:trHeight w:val="1107"/>
        </w:trPr>
        <w:tc>
          <w:tcPr>
            <w:tcW w:w="450" w:type="dxa"/>
          </w:tcPr>
          <w:p w14:paraId="5D3F3820" w14:textId="35D31F6B" w:rsidR="000334C1" w:rsidRPr="00124ED6" w:rsidRDefault="000334C1" w:rsidP="00453A7B">
            <w:pPr>
              <w:rPr>
                <w:noProof/>
                <w:lang w:val="it-IT"/>
              </w:rPr>
            </w:pPr>
          </w:p>
        </w:tc>
        <w:tc>
          <w:tcPr>
            <w:tcW w:w="3150" w:type="dxa"/>
            <w:gridSpan w:val="3"/>
          </w:tcPr>
          <w:p w14:paraId="5D58F9A4" w14:textId="0B318C72" w:rsidR="000334C1" w:rsidRPr="00791376" w:rsidRDefault="000334C1" w:rsidP="00EE42BE">
            <w:pPr>
              <w:pStyle w:val="Heading6"/>
            </w:pPr>
          </w:p>
        </w:tc>
        <w:tc>
          <w:tcPr>
            <w:tcW w:w="90" w:type="dxa"/>
            <w:vMerge/>
          </w:tcPr>
          <w:p w14:paraId="396DF680" w14:textId="77777777" w:rsidR="000334C1" w:rsidRPr="00C62E97" w:rsidRDefault="000334C1" w:rsidP="00453A7B"/>
        </w:tc>
        <w:tc>
          <w:tcPr>
            <w:tcW w:w="7866" w:type="dxa"/>
            <w:vMerge/>
          </w:tcPr>
          <w:p w14:paraId="4A9651E2" w14:textId="77777777" w:rsidR="000334C1" w:rsidRPr="00C62E97" w:rsidRDefault="000334C1" w:rsidP="00453A7B">
            <w:pPr>
              <w:pStyle w:val="Title"/>
            </w:pPr>
          </w:p>
        </w:tc>
      </w:tr>
      <w:tr w:rsidR="000334C1" w:rsidRPr="00124ED6" w14:paraId="65BBCC93" w14:textId="77777777" w:rsidTr="00EB7E29">
        <w:trPr>
          <w:trHeight w:val="1445"/>
        </w:trPr>
        <w:tc>
          <w:tcPr>
            <w:tcW w:w="450" w:type="dxa"/>
          </w:tcPr>
          <w:p w14:paraId="644B3608" w14:textId="76E6667F" w:rsidR="000334C1" w:rsidRPr="00124ED6" w:rsidRDefault="009022E8" w:rsidP="00453A7B">
            <w:pPr>
              <w:rPr>
                <w:noProof/>
                <w:lang w:val="it-I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55520" behindDoc="0" locked="0" layoutInCell="1" allowOverlap="1" wp14:anchorId="27BDB1CE" wp14:editId="12E938EC">
                      <wp:simplePos x="0" y="0"/>
                      <wp:positionH relativeFrom="column">
                        <wp:posOffset>173355</wp:posOffset>
                      </wp:positionH>
                      <wp:positionV relativeFrom="paragraph">
                        <wp:posOffset>256540</wp:posOffset>
                      </wp:positionV>
                      <wp:extent cx="2014855" cy="1438275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4855" cy="14382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155538" w14:textId="77777777" w:rsidR="006F5872" w:rsidRPr="00EE42BE" w:rsidRDefault="006F5872" w:rsidP="00EE5BDD">
                                  <w:pPr>
                                    <w:pStyle w:val="Heading5"/>
                                    <w:rPr>
                                      <w:noProof/>
                                      <w:sz w:val="18"/>
                                      <w:lang w:val="it-IT"/>
                                    </w:rPr>
                                  </w:pPr>
                                  <w:r w:rsidRPr="00EE42BE">
                                    <w:rPr>
                                      <w:noProof/>
                                      <w:sz w:val="18"/>
                                      <w:lang w:val="it-IT"/>
                                    </w:rPr>
                                    <w:t>Harford Community College</w:t>
                                  </w:r>
                                </w:p>
                                <w:p w14:paraId="147F80F2" w14:textId="77777777" w:rsidR="006F5872" w:rsidRPr="00C951E4" w:rsidRDefault="006F5872" w:rsidP="00EE5BDD">
                                  <w:pPr>
                                    <w:pStyle w:val="Contact1"/>
                                    <w:rPr>
                                      <w:sz w:val="20"/>
                                    </w:rPr>
                                  </w:pPr>
                                  <w:r w:rsidRPr="00C951E4">
                                    <w:rPr>
                                      <w:sz w:val="20"/>
                                    </w:rPr>
                                    <w:t>Associate of Science Degree in Computer Science, Honors</w:t>
                                  </w:r>
                                </w:p>
                                <w:p w14:paraId="5DADC6A8" w14:textId="77777777" w:rsidR="006F5872" w:rsidRPr="00C951E4" w:rsidRDefault="006F5872" w:rsidP="00EE5BDD">
                                  <w:pPr>
                                    <w:rPr>
                                      <w:i/>
                                      <w:color w:val="FFFFFF" w:themeColor="background1"/>
                                      <w:sz w:val="20"/>
                                    </w:rPr>
                                  </w:pPr>
                                  <w:r w:rsidRPr="00C951E4">
                                    <w:rPr>
                                      <w:i/>
                                      <w:color w:val="FFFFFF" w:themeColor="background1"/>
                                      <w:sz w:val="20"/>
                                    </w:rPr>
                                    <w:t>Summer 2019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BDB1CE" id="_x0000_s1034" type="#_x0000_t202" style="position:absolute;margin-left:13.65pt;margin-top:20.2pt;width:158.65pt;height:113.25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" filled="f" stroked="f">
                      <v:textbox>
                        <w:txbxContent>
                          <w:p w14:paraId="4F155538" w14:textId="77777777" w:rsidR="006F5872" w:rsidRPr="00EE42BE" w:rsidRDefault="006F5872" w:rsidP="00EE5BDD">
                            <w:pPr>
                              <w:pStyle w:val="Heading5"/>
                              <w:rPr>
                                <w:noProof/>
                                <w:sz w:val="18"/>
                                <w:lang w:val="it-IT"/>
                              </w:rPr>
                            </w:pPr>
                            <w:r w:rsidRPr="00EE42BE">
                              <w:rPr>
                                <w:noProof/>
                                <w:sz w:val="18"/>
                                <w:lang w:val="it-IT"/>
                              </w:rPr>
                              <w:t>Harford Community College</w:t>
                            </w:r>
                          </w:p>
                          <w:p w14:paraId="147F80F2" w14:textId="77777777" w:rsidR="006F5872" w:rsidRPr="00C951E4" w:rsidRDefault="006F5872" w:rsidP="00EE5BDD">
                            <w:pPr>
                              <w:pStyle w:val="Contact1"/>
                              <w:rPr>
                                <w:sz w:val="20"/>
                              </w:rPr>
                            </w:pPr>
                            <w:r w:rsidRPr="00C951E4">
                              <w:rPr>
                                <w:sz w:val="20"/>
                              </w:rPr>
                              <w:t>Associate of Science Degree in Computer Science, Honors</w:t>
                            </w:r>
                          </w:p>
                          <w:p w14:paraId="5DADC6A8" w14:textId="77777777" w:rsidR="006F5872" w:rsidRPr="00C951E4" w:rsidRDefault="006F5872" w:rsidP="00EE5BDD">
                            <w:pPr>
                              <w:rPr>
                                <w:i/>
                                <w:color w:val="FFFFFF" w:themeColor="background1"/>
                                <w:sz w:val="20"/>
                              </w:rPr>
                            </w:pPr>
                            <w:r w:rsidRPr="00C951E4">
                              <w:rPr>
                                <w:i/>
                                <w:color w:val="FFFFFF" w:themeColor="background1"/>
                                <w:sz w:val="20"/>
                              </w:rPr>
                              <w:t>Summer 2019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150" w:type="dxa"/>
            <w:gridSpan w:val="3"/>
          </w:tcPr>
          <w:p w14:paraId="3464ABF2" w14:textId="41800565" w:rsidR="000334C1" w:rsidRPr="00887E05" w:rsidRDefault="000334C1" w:rsidP="00EE42BE">
            <w:pPr>
              <w:pStyle w:val="Heading5"/>
            </w:pPr>
          </w:p>
        </w:tc>
        <w:tc>
          <w:tcPr>
            <w:tcW w:w="90" w:type="dxa"/>
            <w:vMerge/>
          </w:tcPr>
          <w:p w14:paraId="152530FE" w14:textId="77777777" w:rsidR="000334C1" w:rsidRPr="00124ED6" w:rsidRDefault="000334C1" w:rsidP="00453A7B">
            <w:pPr>
              <w:rPr>
                <w:lang w:val="it-IT"/>
              </w:rPr>
            </w:pPr>
          </w:p>
        </w:tc>
        <w:tc>
          <w:tcPr>
            <w:tcW w:w="7866" w:type="dxa"/>
            <w:vMerge/>
          </w:tcPr>
          <w:p w14:paraId="4ED53E17" w14:textId="77777777" w:rsidR="000334C1" w:rsidRPr="00124ED6" w:rsidRDefault="000334C1" w:rsidP="00453A7B">
            <w:pPr>
              <w:pStyle w:val="Title"/>
              <w:rPr>
                <w:lang w:val="it-IT"/>
              </w:rPr>
            </w:pPr>
          </w:p>
        </w:tc>
      </w:tr>
    </w:tbl>
    <w:p w14:paraId="70A40388" w14:textId="12443762" w:rsidR="00871DB8" w:rsidRDefault="003B7825"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94F7783" wp14:editId="0036A0A9">
                <wp:simplePos x="0" y="0"/>
                <wp:positionH relativeFrom="page">
                  <wp:posOffset>-74999</wp:posOffset>
                </wp:positionH>
                <wp:positionV relativeFrom="paragraph">
                  <wp:posOffset>-3483348</wp:posOffset>
                </wp:positionV>
                <wp:extent cx="132689" cy="3474699"/>
                <wp:effectExtent l="0" t="0" r="1270" b="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689" cy="347469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D826C1" id="Rectangle 46" o:spid="_x0000_s1026" style="position:absolute;margin-left:-5.9pt;margin-top:-274.3pt;width:10.45pt;height:273.6pt;z-index:251766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" fillcolor="#1e81b8 [3204]" stroked="f" strokeweight="1pt">
                <w10:wrap anchorx="page"/>
              </v:rect>
            </w:pict>
          </mc:Fallback>
        </mc:AlternateContent>
      </w:r>
      <w:r w:rsidR="00BA6B11" w:rsidRPr="007E7120">
        <w:rPr>
          <w:noProof/>
        </w:rPr>
        <w:drawing>
          <wp:anchor distT="0" distB="0" distL="114300" distR="114300" simplePos="0" relativeHeight="251757568" behindDoc="0" locked="0" layoutInCell="1" allowOverlap="1" wp14:anchorId="48CAFE93" wp14:editId="7DC2115F">
            <wp:simplePos x="0" y="0"/>
            <wp:positionH relativeFrom="column">
              <wp:posOffset>-176530</wp:posOffset>
            </wp:positionH>
            <wp:positionV relativeFrom="paragraph">
              <wp:posOffset>-624840</wp:posOffset>
            </wp:positionV>
            <wp:extent cx="313055" cy="313055"/>
            <wp:effectExtent l="0" t="0" r="0" b="0"/>
            <wp:wrapNone/>
            <wp:docPr id="3" name="Graphic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55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6B11">
        <w:rPr>
          <w:noProof/>
        </w:rPr>
        <w:drawing>
          <wp:anchor distT="0" distB="0" distL="114300" distR="114300" simplePos="0" relativeHeight="251754496" behindDoc="0" locked="0" layoutInCell="1" allowOverlap="1" wp14:anchorId="61986389" wp14:editId="56F71A55">
            <wp:simplePos x="0" y="0"/>
            <wp:positionH relativeFrom="column">
              <wp:posOffset>-179705</wp:posOffset>
            </wp:positionH>
            <wp:positionV relativeFrom="paragraph">
              <wp:posOffset>-1765935</wp:posOffset>
            </wp:positionV>
            <wp:extent cx="313055" cy="313055"/>
            <wp:effectExtent l="0" t="0" r="0" b="0"/>
            <wp:wrapNone/>
            <wp:docPr id="76" name="Graphic 7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55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3D8D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FD2BB18" wp14:editId="47406462">
                <wp:simplePos x="0" y="0"/>
                <wp:positionH relativeFrom="column">
                  <wp:posOffset>-298450</wp:posOffset>
                </wp:positionH>
                <wp:positionV relativeFrom="paragraph">
                  <wp:posOffset>-6597015</wp:posOffset>
                </wp:positionV>
                <wp:extent cx="63500" cy="2820670"/>
                <wp:effectExtent l="0" t="0" r="0" b="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28206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45361D" id="Rectangle 45" o:spid="_x0000_s1026" style="position:absolute;margin-left:-23.5pt;margin-top:-519.45pt;width:5pt;height:222.1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" fillcolor="#1e81b8 [3204]" stroked="f" strokeweight="1pt"/>
            </w:pict>
          </mc:Fallback>
        </mc:AlternateContent>
      </w:r>
      <w:r w:rsidR="00C33D8D">
        <w:rPr>
          <w:noProof/>
        </w:rPr>
        <mc:AlternateContent>
          <mc:Choice Requires="wps">
            <w:drawing>
              <wp:anchor distT="0" distB="0" distL="114300" distR="114300" simplePos="0" relativeHeight="251665407" behindDoc="0" locked="0" layoutInCell="1" allowOverlap="1" wp14:anchorId="54BA21DB" wp14:editId="2EC308EB">
                <wp:simplePos x="0" y="0"/>
                <wp:positionH relativeFrom="page">
                  <wp:posOffset>57150</wp:posOffset>
                </wp:positionH>
                <wp:positionV relativeFrom="paragraph">
                  <wp:posOffset>-694054</wp:posOffset>
                </wp:positionV>
                <wp:extent cx="2382520" cy="685800"/>
                <wp:effectExtent l="0" t="0" r="0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2520" cy="685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EC8618" id="Rectangle 31" o:spid="_x0000_s1026" style="position:absolute;margin-left:4.5pt;margin-top:-54.65pt;width:187.6pt;height:54pt;z-index:25166540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" fillcolor="#1e81b8 [3204]" stroked="f" strokeweight="1pt">
                <w10:wrap anchorx="page"/>
              </v:rect>
            </w:pict>
          </mc:Fallback>
        </mc:AlternateContent>
      </w:r>
      <w:r w:rsidR="00032674">
        <w:rPr>
          <w:rFonts w:cs="Arial"/>
          <w:b/>
          <w:bCs/>
          <w:iCs/>
          <w:noProof/>
        </w:rPr>
        <w:drawing>
          <wp:anchor distT="0" distB="0" distL="114300" distR="114300" simplePos="0" relativeHeight="251760640" behindDoc="0" locked="0" layoutInCell="1" allowOverlap="1" wp14:anchorId="6B66E775" wp14:editId="2EB3487E">
            <wp:simplePos x="0" y="0"/>
            <wp:positionH relativeFrom="column">
              <wp:posOffset>-174625</wp:posOffset>
            </wp:positionH>
            <wp:positionV relativeFrom="paragraph">
              <wp:posOffset>-4098925</wp:posOffset>
            </wp:positionV>
            <wp:extent cx="314325" cy="314325"/>
            <wp:effectExtent l="0" t="0" r="9525" b="9525"/>
            <wp:wrapNone/>
            <wp:docPr id="34" name="Picture 34">
              <a:hlinkClick xmlns:a="http://schemas.openxmlformats.org/drawingml/2006/main" r:id="rId17"/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>
                      <a:hlinkClick r:id="rId17"/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3" cstate="print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02B6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08E94C3" wp14:editId="22593FB3">
                <wp:simplePos x="0" y="0"/>
                <wp:positionH relativeFrom="page">
                  <wp:align>left</wp:align>
                </wp:positionH>
                <wp:positionV relativeFrom="paragraph">
                  <wp:posOffset>494426</wp:posOffset>
                </wp:positionV>
                <wp:extent cx="45719" cy="1095557"/>
                <wp:effectExtent l="0" t="0" r="0" b="952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09555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9B886" id="Rectangle 47" o:spid="_x0000_s1026" style="position:absolute;margin-left:0;margin-top:38.95pt;width:3.6pt;height:86.25pt;z-index:251768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" fillcolor="#1e81b8 [3204]" stroked="f" strokeweight="1pt">
                <w10:wrap anchorx="page"/>
              </v:rect>
            </w:pict>
          </mc:Fallback>
        </mc:AlternateContent>
      </w:r>
      <w:r w:rsidR="00F844EF">
        <w:rPr>
          <w:noProof/>
        </w:rPr>
        <mc:AlternateContent>
          <mc:Choice Requires="wpg">
            <w:drawing>
              <wp:anchor distT="0" distB="0" distL="114300" distR="114300" simplePos="0" relativeHeight="251739136" behindDoc="1" locked="0" layoutInCell="1" allowOverlap="1" wp14:anchorId="5E63AE95" wp14:editId="397F6B22">
                <wp:simplePos x="0" y="0"/>
                <wp:positionH relativeFrom="page">
                  <wp:posOffset>0</wp:posOffset>
                </wp:positionH>
                <wp:positionV relativeFrom="margin">
                  <wp:posOffset>-1211113</wp:posOffset>
                </wp:positionV>
                <wp:extent cx="2442210" cy="13221335"/>
                <wp:effectExtent l="0" t="0" r="0" b="0"/>
                <wp:wrapNone/>
                <wp:docPr id="94" name="Group 9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2211" cy="13221335"/>
                          <a:chOff x="-3466" y="0"/>
                          <a:chExt cx="2673609" cy="13218157"/>
                        </a:xfrm>
                      </wpg:grpSpPr>
                      <wpg:grpSp>
                        <wpg:cNvPr id="12" name="Group 12"/>
                        <wpg:cNvGrpSpPr/>
                        <wpg:grpSpPr>
                          <a:xfrm>
                            <a:off x="0" y="6219825"/>
                            <a:ext cx="2670143" cy="4540877"/>
                            <a:chOff x="0" y="0"/>
                            <a:chExt cx="2670687" cy="4540972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6" name="Group 6"/>
                          <wpg:cNvGrpSpPr/>
                          <wpg:grpSpPr>
                            <a:xfrm>
                              <a:off x="0" y="1005839"/>
                              <a:ext cx="2670687" cy="3535133"/>
                              <a:chOff x="0" y="-106531"/>
                              <a:chExt cx="2670687" cy="3535148"/>
                            </a:xfrm>
                            <a:grpFill/>
                          </wpg:grpSpPr>
                          <wps:wsp>
                            <wps:cNvPr id="7" name="Rectangle 7"/>
                            <wps:cNvSpPr/>
                            <wps:spPr>
                              <a:xfrm>
                                <a:off x="4956" y="-106531"/>
                                <a:ext cx="2665731" cy="1900646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" name="Triangle 8"/>
                            <wps:cNvSpPr/>
                            <wps:spPr>
                              <a:xfrm rot="10800000">
                                <a:off x="0" y="2422777"/>
                                <a:ext cx="2665730" cy="1005840"/>
                              </a:xfrm>
                              <a:prstGeom prst="triangl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" name="Right Triangle 10"/>
                          <wps:cNvSpPr/>
                          <wps:spPr>
                            <a:xfrm>
                              <a:off x="0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Right Triangle 11"/>
                          <wps:cNvSpPr/>
                          <wps:spPr>
                            <a:xfrm flipH="1">
                              <a:off x="1335314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" name="Group 19"/>
                        <wpg:cNvGrpSpPr/>
                        <wpg:grpSpPr>
                          <a:xfrm>
                            <a:off x="-3466" y="9961341"/>
                            <a:ext cx="2671737" cy="3256816"/>
                            <a:chOff x="-3467" y="655423"/>
                            <a:chExt cx="2672281" cy="3256903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20" name="Group 20"/>
                          <wpg:cNvGrpSpPr/>
                          <wpg:grpSpPr>
                            <a:xfrm>
                              <a:off x="-3467" y="1659517"/>
                              <a:ext cx="2670287" cy="2252809"/>
                              <a:chOff x="-3467" y="547147"/>
                              <a:chExt cx="2670287" cy="2252824"/>
                            </a:xfrm>
                            <a:grpFill/>
                          </wpg:grpSpPr>
                          <wps:wsp>
                            <wps:cNvPr id="21" name="Rectangle 21"/>
                            <wps:cNvSpPr/>
                            <wps:spPr>
                              <a:xfrm>
                                <a:off x="-3467" y="547147"/>
                                <a:ext cx="2670287" cy="1913562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Triangle 22"/>
                            <wps:cNvSpPr/>
                            <wps:spPr>
                              <a:xfrm rot="10800000">
                                <a:off x="0" y="1794131"/>
                                <a:ext cx="2665730" cy="1005840"/>
                              </a:xfrm>
                              <a:prstGeom prst="triangl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3" name="Right Triangle 23"/>
                          <wps:cNvSpPr/>
                          <wps:spPr>
                            <a:xfrm>
                              <a:off x="0" y="655423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Right Triangle 24"/>
                          <wps:cNvSpPr/>
                          <wps:spPr>
                            <a:xfrm flipH="1">
                              <a:off x="1335314" y="655424"/>
                              <a:ext cx="1333500" cy="1005841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8" name="Group 78"/>
                        <wpg:cNvGrpSpPr/>
                        <wpg:grpSpPr>
                          <a:xfrm>
                            <a:off x="-1995" y="3114675"/>
                            <a:ext cx="2667090" cy="3912235"/>
                            <a:chOff x="-1996" y="0"/>
                            <a:chExt cx="2667726" cy="3912326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79" name="Group 79"/>
                          <wpg:cNvGrpSpPr/>
                          <wpg:grpSpPr>
                            <a:xfrm>
                              <a:off x="-1996" y="1001284"/>
                              <a:ext cx="2667726" cy="2911042"/>
                              <a:chOff x="-1996" y="-111086"/>
                              <a:chExt cx="2667726" cy="2911057"/>
                            </a:xfrm>
                            <a:grpFill/>
                          </wpg:grpSpPr>
                          <wps:wsp>
                            <wps:cNvPr id="81" name="Rectangle 81"/>
                            <wps:cNvSpPr/>
                            <wps:spPr>
                              <a:xfrm>
                                <a:off x="-1996" y="-111086"/>
                                <a:ext cx="2665729" cy="19050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2" name="Triangle 34"/>
                            <wps:cNvSpPr/>
                            <wps:spPr>
                              <a:xfrm rot="10800000">
                                <a:off x="0" y="1794131"/>
                                <a:ext cx="2665730" cy="1005840"/>
                              </a:xfrm>
                              <a:prstGeom prst="triangl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3" name="Right Triangle 83"/>
                          <wps:cNvSpPr/>
                          <wps:spPr>
                            <a:xfrm>
                              <a:off x="0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" name="Right Triangle 87"/>
                          <wps:cNvSpPr/>
                          <wps:spPr>
                            <a:xfrm flipH="1">
                              <a:off x="1330728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88" name="Group 88"/>
                        <wpg:cNvGrpSpPr/>
                        <wpg:grpSpPr>
                          <a:xfrm>
                            <a:off x="0" y="0"/>
                            <a:ext cx="2665187" cy="3912234"/>
                            <a:chOff x="0" y="0"/>
                            <a:chExt cx="2665730" cy="3912326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89" name="Group 89"/>
                          <wpg:cNvGrpSpPr/>
                          <wpg:grpSpPr>
                            <a:xfrm>
                              <a:off x="0" y="882890"/>
                              <a:ext cx="2665730" cy="3029436"/>
                              <a:chOff x="0" y="-229481"/>
                              <a:chExt cx="2665730" cy="3029452"/>
                            </a:xfrm>
                            <a:grpFill/>
                          </wpg:grpSpPr>
                          <wps:wsp>
                            <wps:cNvPr id="90" name="Rectangle 90"/>
                            <wps:cNvSpPr/>
                            <wps:spPr>
                              <a:xfrm>
                                <a:off x="0" y="-229481"/>
                                <a:ext cx="2665730" cy="2023598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1" name="Triangle 74"/>
                            <wps:cNvSpPr/>
                            <wps:spPr>
                              <a:xfrm rot="10800000">
                                <a:off x="0" y="1794131"/>
                                <a:ext cx="2665730" cy="1005840"/>
                              </a:xfrm>
                              <a:prstGeom prst="triangl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92" name="Right Triangle 92"/>
                          <wps:cNvSpPr/>
                          <wps:spPr>
                            <a:xfrm>
                              <a:off x="0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" name="Right Triangle 93"/>
                          <wps:cNvSpPr/>
                          <wps:spPr>
                            <a:xfrm flipH="1">
                              <a:off x="1325872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38DB76" id="Group 94" o:spid="_x0000_s1026" style="position:absolute;margin-left:0;margin-top:-95.35pt;width:192.3pt;height:1041.05pt;z-index:-251577344;mso-position-horizontal-relative:page;mso-position-vertical-relative:margin;mso-width-relative:margin;mso-height-relative:margin" coordorigin="-34" coordsize="26736,132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">
                <v:group id="Group 12" o:spid="_x0000_s1027" style="position:absolute;top:62198;width:26701;height:45409" coordsize="26706,45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Group 6" o:spid="_x0000_s1028" style="position:absolute;top:10058;width:26706;height:35351" coordorigin=",-1065" coordsize="26706,35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rect id="Rectangle 7" o:spid="_x0000_s1029" style="position:absolute;left:49;top:-1065;width:26657;height:190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" filled="f" stroked="f" strokeweight="1pt"/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Triangle 8" o:spid="_x0000_s1030" type="#_x0000_t5" style="position:absolute;top:24227;width:26657;height:1005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" filled="f" stroked="f" strokeweight="1pt"/>
                  </v:group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Right Triangle 10" o:spid="_x0000_s1031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" filled="f" stroked="f" strokeweight="1pt"/>
                  <v:shape id="Right Triangle 11" o:spid="_x0000_s1032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" filled="f" stroked="f" strokeweight="1pt"/>
                </v:group>
                <v:group id="Group 19" o:spid="_x0000_s1033" style="position:absolute;left:-34;top:99613;width:26716;height:32568" coordorigin="-34,6554" coordsize="26722,32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group id="Group 20" o:spid="_x0000_s1034" style="position:absolute;left:-34;top:16595;width:26702;height:22528" coordorigin="-34,5471" coordsize="26702,22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rect id="Rectangle 21" o:spid="_x0000_s1035" style="position:absolute;left:-34;top:5471;width:26702;height:19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" filled="f" stroked="f" strokeweight="1pt"/>
                    <v:shape id="Triangle 22" o:spid="_x0000_s1036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" filled="f" stroked="f" strokeweight="1pt"/>
                  </v:group>
                  <v:shape id="Right Triangle 23" o:spid="_x0000_s1037" type="#_x0000_t6" style="position:absolute;top:6554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" filled="f" stroked="f" strokeweight="1pt"/>
                  <v:shape id="Right Triangle 24" o:spid="_x0000_s1038" type="#_x0000_t6" style="position:absolute;left:13353;top:6554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" filled="f" stroked="f" strokeweight="1pt"/>
                </v:group>
                <v:group id="Group 78" o:spid="_x0000_s1039" style="position:absolute;left:-19;top:31146;width:26669;height:39123" coordorigin="-19" coordsize="26677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group id="Group 79" o:spid="_x0000_s1040" style="position:absolute;left:-19;top:10012;width:26676;height:29111" coordorigin="-19,-1110" coordsize="26677,29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<v:rect id="Rectangle 81" o:spid="_x0000_s1041" style="position:absolute;left:-19;top:-1110;width:26656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" filled="f" stroked="f" strokeweight="1pt"/>
                    <v:shape id="Triangle 34" o:spid="_x0000_s1042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" filled="f" stroked="f" strokeweight="1pt"/>
                  </v:group>
                  <v:shape id="Right Triangle 83" o:spid="_x0000_s1043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" filled="f" stroked="f" strokeweight="1pt"/>
                  <v:shape id="Right Triangle 87" o:spid="_x0000_s1044" type="#_x0000_t6" style="position:absolute;left:13307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" filled="f" stroked="f" strokeweight="1pt"/>
                </v:group>
                <v:group id="Group 88" o:spid="_x0000_s1045" style="position:absolute;width:26651;height:39122" coordsize="26657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group id="Group 89" o:spid="_x0000_s1046" style="position:absolute;top:8828;width:26657;height:30295" coordorigin=",-2294" coordsize="26657,30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<v:rect id="Rectangle 90" o:spid="_x0000_s1047" style="position:absolute;top:-2294;width:26657;height:20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" filled="f" stroked="f" strokeweight="1pt"/>
                    <v:shape id="Triangle 74" o:spid="_x0000_s1048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" filled="f" stroked="f" strokeweight="1pt"/>
                  </v:group>
                  <v:shape id="Right Triangle 92" o:spid="_x0000_s1049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" filled="f" stroked="f" strokeweight="1pt"/>
                  <v:shape id="Right Triangle 93" o:spid="_x0000_s1050" type="#_x0000_t6" style="position:absolute;left:13258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" filled="f" stroked="f" strokeweight="1pt"/>
                </v:group>
                <w10:wrap anchorx="page" anchory="margin"/>
              </v:group>
            </w:pict>
          </mc:Fallback>
        </mc:AlternateContent>
      </w:r>
      <w:r w:rsidR="003B4AEF">
        <w:rPr>
          <w:noProof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6AC8BA6F" wp14:editId="31A52BE9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80" name="Graphic 3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84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1F1AA11" id="Graphic 38" o:spid="_x0000_s1026" style="position:absolute;margin-left:-48.75pt;margin-top:262.4pt;width:9pt;height:16.65pt;z-index:251737088;mso-width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="00203213">
        <w:rPr>
          <w:noProof/>
        </w:rPr>
        <w:drawing>
          <wp:anchor distT="0" distB="0" distL="114300" distR="114300" simplePos="0" relativeHeight="251681792" behindDoc="0" locked="0" layoutInCell="1" allowOverlap="1" wp14:anchorId="28925F97" wp14:editId="1269E472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44" name="Graphic 4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213">
        <w:rPr>
          <w:noProof/>
        </w:rPr>
        <w:drawing>
          <wp:anchor distT="0" distB="0" distL="114300" distR="114300" simplePos="0" relativeHeight="251672576" behindDoc="0" locked="0" layoutInCell="1" allowOverlap="1" wp14:anchorId="036DB2EC" wp14:editId="2275C27B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32" name="Graphic 3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>
        <w:rPr>
          <w:noProof/>
        </w:rPr>
        <w:drawing>
          <wp:anchor distT="0" distB="0" distL="114300" distR="114300" simplePos="0" relativeHeight="251691008" behindDoc="0" locked="0" layoutInCell="1" allowOverlap="1" wp14:anchorId="1AB2ABBF" wp14:editId="537387AA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49" name="Graphic 4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>
        <w:rPr>
          <w:noProof/>
        </w:rPr>
        <w:drawing>
          <wp:anchor distT="0" distB="0" distL="114300" distR="114300" simplePos="0" relativeHeight="251688960" behindDoc="0" locked="0" layoutInCell="1" allowOverlap="1" wp14:anchorId="12287754" wp14:editId="35767A94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48" name="Graphic 4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72D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D4947ED" wp14:editId="1F58FF81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5" name="Group 2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27" name="Rectangle 27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" name="Right Triangle 29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ight Triangle 30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C9D04A" id="Group 25" o:spid="_x0000_s1026" style="position:absolute;margin-left:-1in;margin-top:1110.55pt;width:210.1pt;height:308.05pt;z-index:251669504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">
                <v:group id="Group 26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/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" filled="f" stroked="f" strokeweight="1pt"/>
                </v:group>
                <v:shape id="Right Triangle 29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" filled="f" stroked="f" strokeweight="1pt"/>
                <v:shape id="Right Triangle 30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" filled="f" stroked="f" strokeweight="1pt"/>
              </v:group>
            </w:pict>
          </mc:Fallback>
        </mc:AlternateContent>
      </w:r>
      <w:r w:rsidR="00DB472D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44EB861" wp14:editId="4B0423C6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3" name="Group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5" name="Rectangle 15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" name="Right Triangle 17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ight Triangle 1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D7C815" id="Group 13" o:spid="_x0000_s1026" style="position:absolute;margin-left:-1in;margin-top:872.05pt;width:210.15pt;height:308.05pt;z-index:251666432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">
                <v:group id="Group 14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5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7fwwAAAANsAAAAPAAAAZHJzL2Rvd25yZXYueG1sRE9NawIx&#10;EL0X/A9hBG81q2C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DKO38MAAAADbAAAADwAAAAAA&#10;AAAAAAAAAAAHAgAAZHJzL2Rvd25yZXYueG1sUEsFBgAAAAADAAMAtwAAAPQCAAAAAA==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" filled="f" stroked="f" strokeweight="1pt"/>
                </v:group>
                <v:shape id="Right Triangle 17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" filled="f" stroked="f" strokeweight="1pt"/>
                <v:shape id="Right Triangle 18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" filled="f" stroked="f" strokeweight="1pt"/>
              </v:group>
            </w:pict>
          </mc:Fallback>
        </mc:AlternateContent>
      </w:r>
    </w:p>
    <w:sectPr w:rsidR="00871DB8" w:rsidSect="000334C1">
      <w:pgSz w:w="12240" w:h="15840" w:code="1"/>
      <w:pgMar w:top="432" w:right="432" w:bottom="432" w:left="432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8008D" w14:textId="77777777" w:rsidR="00510FE4" w:rsidRDefault="00510FE4" w:rsidP="00AA35A8">
      <w:pPr>
        <w:spacing w:line="240" w:lineRule="auto"/>
      </w:pPr>
      <w:r>
        <w:separator/>
      </w:r>
    </w:p>
  </w:endnote>
  <w:endnote w:type="continuationSeparator" w:id="0">
    <w:p w14:paraId="03139A38" w14:textId="77777777" w:rsidR="00510FE4" w:rsidRDefault="00510FE4" w:rsidP="00AA35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EC2022" w14:textId="77777777" w:rsidR="00510FE4" w:rsidRDefault="00510FE4" w:rsidP="00AA35A8">
      <w:pPr>
        <w:spacing w:line="240" w:lineRule="auto"/>
      </w:pPr>
      <w:r>
        <w:separator/>
      </w:r>
    </w:p>
  </w:footnote>
  <w:footnote w:type="continuationSeparator" w:id="0">
    <w:p w14:paraId="69E0C69C" w14:textId="77777777" w:rsidR="00510FE4" w:rsidRDefault="00510FE4" w:rsidP="00AA35A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36" type="#_x0000_t75" style="width:13.5pt;height:13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numPicBullet w:numPicBulletId="2">
    <w:pict>
      <v:shape id="_x0000_i1037" type="#_x0000_t75" style="width:13.5pt;height:13.5pt;visibility:visible;mso-wrap-style:square" o:bullet="t">
        <v:imagedata r:id="rId3" o:title=""/>
      </v:shape>
    </w:pict>
  </w:numPicBullet>
  <w:abstractNum w:abstractNumId="0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2A769E"/>
    <w:multiLevelType w:val="hybridMultilevel"/>
    <w:tmpl w:val="C434B0C0"/>
    <w:lvl w:ilvl="0" w:tplc="0E647512">
      <w:start w:val="1"/>
      <w:numFmt w:val="bullet"/>
      <w:pStyle w:val="BulletList1"/>
      <w:lvlText w:val=""/>
      <w:lvlJc w:val="left"/>
      <w:pPr>
        <w:ind w:left="72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/>
  <w:zoom w:percent="100"/>
  <w:removePersonalInformation/>
  <w:removeDateAndTime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2BE"/>
    <w:rsid w:val="00002B94"/>
    <w:rsid w:val="00006D7E"/>
    <w:rsid w:val="00012C34"/>
    <w:rsid w:val="00015283"/>
    <w:rsid w:val="00015E88"/>
    <w:rsid w:val="00032674"/>
    <w:rsid w:val="00033263"/>
    <w:rsid w:val="000334C1"/>
    <w:rsid w:val="000433E7"/>
    <w:rsid w:val="00044D7F"/>
    <w:rsid w:val="00050C9F"/>
    <w:rsid w:val="000529FC"/>
    <w:rsid w:val="00057532"/>
    <w:rsid w:val="0006059D"/>
    <w:rsid w:val="000671F3"/>
    <w:rsid w:val="00074687"/>
    <w:rsid w:val="00083787"/>
    <w:rsid w:val="000873F6"/>
    <w:rsid w:val="00092E79"/>
    <w:rsid w:val="000B2657"/>
    <w:rsid w:val="000B286F"/>
    <w:rsid w:val="000B462A"/>
    <w:rsid w:val="000B59B6"/>
    <w:rsid w:val="000C0B42"/>
    <w:rsid w:val="000C0E43"/>
    <w:rsid w:val="000C7DF1"/>
    <w:rsid w:val="000D134B"/>
    <w:rsid w:val="000D613C"/>
    <w:rsid w:val="00105143"/>
    <w:rsid w:val="001112BD"/>
    <w:rsid w:val="001209F8"/>
    <w:rsid w:val="00124340"/>
    <w:rsid w:val="00124ED6"/>
    <w:rsid w:val="001264E4"/>
    <w:rsid w:val="00130A84"/>
    <w:rsid w:val="00142D72"/>
    <w:rsid w:val="001529AB"/>
    <w:rsid w:val="00167789"/>
    <w:rsid w:val="00171D9C"/>
    <w:rsid w:val="00174724"/>
    <w:rsid w:val="001802B6"/>
    <w:rsid w:val="00194679"/>
    <w:rsid w:val="00194704"/>
    <w:rsid w:val="00194C11"/>
    <w:rsid w:val="001A405F"/>
    <w:rsid w:val="001A5533"/>
    <w:rsid w:val="001A757B"/>
    <w:rsid w:val="001A7A52"/>
    <w:rsid w:val="001B160B"/>
    <w:rsid w:val="001C6DE5"/>
    <w:rsid w:val="001E30FF"/>
    <w:rsid w:val="001E4544"/>
    <w:rsid w:val="00203213"/>
    <w:rsid w:val="00221367"/>
    <w:rsid w:val="002226ED"/>
    <w:rsid w:val="002236D5"/>
    <w:rsid w:val="00235B31"/>
    <w:rsid w:val="00243756"/>
    <w:rsid w:val="002477BF"/>
    <w:rsid w:val="002501D7"/>
    <w:rsid w:val="00251554"/>
    <w:rsid w:val="002532FE"/>
    <w:rsid w:val="00260C48"/>
    <w:rsid w:val="002641E1"/>
    <w:rsid w:val="0027193E"/>
    <w:rsid w:val="002B1046"/>
    <w:rsid w:val="002C410D"/>
    <w:rsid w:val="002C4E0C"/>
    <w:rsid w:val="002D1A13"/>
    <w:rsid w:val="002D1EBF"/>
    <w:rsid w:val="002D4D21"/>
    <w:rsid w:val="002E30F8"/>
    <w:rsid w:val="002E6099"/>
    <w:rsid w:val="002E7306"/>
    <w:rsid w:val="00302896"/>
    <w:rsid w:val="00313718"/>
    <w:rsid w:val="00320777"/>
    <w:rsid w:val="00323B08"/>
    <w:rsid w:val="00331DCE"/>
    <w:rsid w:val="00333E15"/>
    <w:rsid w:val="003365FB"/>
    <w:rsid w:val="00345823"/>
    <w:rsid w:val="00352A17"/>
    <w:rsid w:val="00352FCC"/>
    <w:rsid w:val="00357808"/>
    <w:rsid w:val="003726D9"/>
    <w:rsid w:val="003744D3"/>
    <w:rsid w:val="00377944"/>
    <w:rsid w:val="00387214"/>
    <w:rsid w:val="003A14D0"/>
    <w:rsid w:val="003A2A36"/>
    <w:rsid w:val="003A3B40"/>
    <w:rsid w:val="003B3EBF"/>
    <w:rsid w:val="003B4AEF"/>
    <w:rsid w:val="003B7825"/>
    <w:rsid w:val="003F240F"/>
    <w:rsid w:val="003F528A"/>
    <w:rsid w:val="003F62ED"/>
    <w:rsid w:val="00415C73"/>
    <w:rsid w:val="00415CF3"/>
    <w:rsid w:val="00421B4A"/>
    <w:rsid w:val="00421FBD"/>
    <w:rsid w:val="00451917"/>
    <w:rsid w:val="00451AA8"/>
    <w:rsid w:val="00453A7B"/>
    <w:rsid w:val="004646E5"/>
    <w:rsid w:val="00466720"/>
    <w:rsid w:val="004829B2"/>
    <w:rsid w:val="004936B2"/>
    <w:rsid w:val="004950A1"/>
    <w:rsid w:val="004A07B1"/>
    <w:rsid w:val="004A28EA"/>
    <w:rsid w:val="004C0279"/>
    <w:rsid w:val="004D05A6"/>
    <w:rsid w:val="004D6AE7"/>
    <w:rsid w:val="004E2892"/>
    <w:rsid w:val="004E791E"/>
    <w:rsid w:val="004F35A8"/>
    <w:rsid w:val="00510FE4"/>
    <w:rsid w:val="00516E15"/>
    <w:rsid w:val="0052168B"/>
    <w:rsid w:val="005260C5"/>
    <w:rsid w:val="0053654F"/>
    <w:rsid w:val="00547470"/>
    <w:rsid w:val="005550AF"/>
    <w:rsid w:val="005661E9"/>
    <w:rsid w:val="0059381B"/>
    <w:rsid w:val="005A4336"/>
    <w:rsid w:val="005C2D55"/>
    <w:rsid w:val="005D0970"/>
    <w:rsid w:val="005D2874"/>
    <w:rsid w:val="0060290E"/>
    <w:rsid w:val="00605503"/>
    <w:rsid w:val="006116FC"/>
    <w:rsid w:val="00617BD7"/>
    <w:rsid w:val="00624589"/>
    <w:rsid w:val="00632616"/>
    <w:rsid w:val="00632FE2"/>
    <w:rsid w:val="00636C02"/>
    <w:rsid w:val="006570D7"/>
    <w:rsid w:val="006574B6"/>
    <w:rsid w:val="00662FA2"/>
    <w:rsid w:val="00692340"/>
    <w:rsid w:val="00692AD5"/>
    <w:rsid w:val="006A14D4"/>
    <w:rsid w:val="006A1E18"/>
    <w:rsid w:val="006A6F71"/>
    <w:rsid w:val="006B2831"/>
    <w:rsid w:val="006B65C1"/>
    <w:rsid w:val="006C085C"/>
    <w:rsid w:val="006C6279"/>
    <w:rsid w:val="006C7F5A"/>
    <w:rsid w:val="006D7D94"/>
    <w:rsid w:val="006F5872"/>
    <w:rsid w:val="00724CAA"/>
    <w:rsid w:val="00731E0F"/>
    <w:rsid w:val="00761004"/>
    <w:rsid w:val="00773508"/>
    <w:rsid w:val="00791376"/>
    <w:rsid w:val="00791704"/>
    <w:rsid w:val="007A2953"/>
    <w:rsid w:val="007B1A9D"/>
    <w:rsid w:val="007B3D6B"/>
    <w:rsid w:val="007B4E13"/>
    <w:rsid w:val="007C5C2B"/>
    <w:rsid w:val="007D3CBA"/>
    <w:rsid w:val="007E23DD"/>
    <w:rsid w:val="007E273E"/>
    <w:rsid w:val="007E3722"/>
    <w:rsid w:val="007E7120"/>
    <w:rsid w:val="00810CBB"/>
    <w:rsid w:val="008139A0"/>
    <w:rsid w:val="00815232"/>
    <w:rsid w:val="00817D62"/>
    <w:rsid w:val="008247DB"/>
    <w:rsid w:val="00831977"/>
    <w:rsid w:val="00836292"/>
    <w:rsid w:val="00836326"/>
    <w:rsid w:val="008436E4"/>
    <w:rsid w:val="008529D9"/>
    <w:rsid w:val="00856118"/>
    <w:rsid w:val="00857F87"/>
    <w:rsid w:val="008602DF"/>
    <w:rsid w:val="00871DB8"/>
    <w:rsid w:val="0087518A"/>
    <w:rsid w:val="00887E05"/>
    <w:rsid w:val="008915B4"/>
    <w:rsid w:val="008A171A"/>
    <w:rsid w:val="008A2625"/>
    <w:rsid w:val="008A4623"/>
    <w:rsid w:val="008B420F"/>
    <w:rsid w:val="008B442A"/>
    <w:rsid w:val="008B7056"/>
    <w:rsid w:val="008C0D41"/>
    <w:rsid w:val="008C2F40"/>
    <w:rsid w:val="008C3B8C"/>
    <w:rsid w:val="008C4560"/>
    <w:rsid w:val="008D0798"/>
    <w:rsid w:val="008D68DE"/>
    <w:rsid w:val="008E21E9"/>
    <w:rsid w:val="008F0E30"/>
    <w:rsid w:val="008F180B"/>
    <w:rsid w:val="008F48B9"/>
    <w:rsid w:val="008F71C8"/>
    <w:rsid w:val="009022E8"/>
    <w:rsid w:val="009049BC"/>
    <w:rsid w:val="00912C77"/>
    <w:rsid w:val="00916FBF"/>
    <w:rsid w:val="009214EB"/>
    <w:rsid w:val="00922A49"/>
    <w:rsid w:val="00930676"/>
    <w:rsid w:val="0093607C"/>
    <w:rsid w:val="00937959"/>
    <w:rsid w:val="00947A0B"/>
    <w:rsid w:val="00954E1B"/>
    <w:rsid w:val="00962D7E"/>
    <w:rsid w:val="00974871"/>
    <w:rsid w:val="00980E2A"/>
    <w:rsid w:val="0098150B"/>
    <w:rsid w:val="00992C53"/>
    <w:rsid w:val="009A4154"/>
    <w:rsid w:val="009C4310"/>
    <w:rsid w:val="009D646A"/>
    <w:rsid w:val="009E2647"/>
    <w:rsid w:val="009E6AC0"/>
    <w:rsid w:val="009F1F8F"/>
    <w:rsid w:val="009F495B"/>
    <w:rsid w:val="00A151C6"/>
    <w:rsid w:val="00A31CB0"/>
    <w:rsid w:val="00A45E6D"/>
    <w:rsid w:val="00A517C5"/>
    <w:rsid w:val="00A57BE0"/>
    <w:rsid w:val="00A62DD9"/>
    <w:rsid w:val="00A633B0"/>
    <w:rsid w:val="00A80045"/>
    <w:rsid w:val="00A83D96"/>
    <w:rsid w:val="00A956E4"/>
    <w:rsid w:val="00A97B98"/>
    <w:rsid w:val="00AA1166"/>
    <w:rsid w:val="00AA35A8"/>
    <w:rsid w:val="00AB585F"/>
    <w:rsid w:val="00AC12C8"/>
    <w:rsid w:val="00AD69E0"/>
    <w:rsid w:val="00AD7072"/>
    <w:rsid w:val="00AD7B18"/>
    <w:rsid w:val="00AE447A"/>
    <w:rsid w:val="00AE562D"/>
    <w:rsid w:val="00AF2BC7"/>
    <w:rsid w:val="00B063A3"/>
    <w:rsid w:val="00B11F25"/>
    <w:rsid w:val="00B2057F"/>
    <w:rsid w:val="00B320BC"/>
    <w:rsid w:val="00B44335"/>
    <w:rsid w:val="00B45A98"/>
    <w:rsid w:val="00B5745C"/>
    <w:rsid w:val="00B603A7"/>
    <w:rsid w:val="00B64AC5"/>
    <w:rsid w:val="00B8453F"/>
    <w:rsid w:val="00B85473"/>
    <w:rsid w:val="00BA0104"/>
    <w:rsid w:val="00BA0BD9"/>
    <w:rsid w:val="00BA6B11"/>
    <w:rsid w:val="00BB3417"/>
    <w:rsid w:val="00BB4CDD"/>
    <w:rsid w:val="00BB6EC3"/>
    <w:rsid w:val="00BD791C"/>
    <w:rsid w:val="00BE34CC"/>
    <w:rsid w:val="00BE3B58"/>
    <w:rsid w:val="00BE5968"/>
    <w:rsid w:val="00C004A9"/>
    <w:rsid w:val="00C23781"/>
    <w:rsid w:val="00C33D8D"/>
    <w:rsid w:val="00C41B68"/>
    <w:rsid w:val="00C42A47"/>
    <w:rsid w:val="00C4469D"/>
    <w:rsid w:val="00C44D42"/>
    <w:rsid w:val="00C50024"/>
    <w:rsid w:val="00C53776"/>
    <w:rsid w:val="00C62E97"/>
    <w:rsid w:val="00C951E4"/>
    <w:rsid w:val="00CA7FDD"/>
    <w:rsid w:val="00CB3E40"/>
    <w:rsid w:val="00CB3E8A"/>
    <w:rsid w:val="00CB4D73"/>
    <w:rsid w:val="00CB7041"/>
    <w:rsid w:val="00CC5868"/>
    <w:rsid w:val="00CC72BC"/>
    <w:rsid w:val="00CD4C85"/>
    <w:rsid w:val="00CF22B3"/>
    <w:rsid w:val="00D03B1C"/>
    <w:rsid w:val="00D043AA"/>
    <w:rsid w:val="00D342AD"/>
    <w:rsid w:val="00D345E5"/>
    <w:rsid w:val="00D376A3"/>
    <w:rsid w:val="00D41A69"/>
    <w:rsid w:val="00D46C3A"/>
    <w:rsid w:val="00D51007"/>
    <w:rsid w:val="00D511BF"/>
    <w:rsid w:val="00D554F1"/>
    <w:rsid w:val="00D556E5"/>
    <w:rsid w:val="00D65FDC"/>
    <w:rsid w:val="00D83294"/>
    <w:rsid w:val="00D86385"/>
    <w:rsid w:val="00D933F6"/>
    <w:rsid w:val="00D95726"/>
    <w:rsid w:val="00DA72E5"/>
    <w:rsid w:val="00DB472D"/>
    <w:rsid w:val="00DC1DE7"/>
    <w:rsid w:val="00DE0AD8"/>
    <w:rsid w:val="00DE3E97"/>
    <w:rsid w:val="00DE5F88"/>
    <w:rsid w:val="00DF0714"/>
    <w:rsid w:val="00DF2298"/>
    <w:rsid w:val="00DF5A88"/>
    <w:rsid w:val="00DF6B26"/>
    <w:rsid w:val="00E06413"/>
    <w:rsid w:val="00E067BA"/>
    <w:rsid w:val="00E15F5E"/>
    <w:rsid w:val="00E16D12"/>
    <w:rsid w:val="00E279AF"/>
    <w:rsid w:val="00E34621"/>
    <w:rsid w:val="00E355F5"/>
    <w:rsid w:val="00E40170"/>
    <w:rsid w:val="00E4230E"/>
    <w:rsid w:val="00E636B4"/>
    <w:rsid w:val="00E7197E"/>
    <w:rsid w:val="00E763A7"/>
    <w:rsid w:val="00E85BEB"/>
    <w:rsid w:val="00E86B7C"/>
    <w:rsid w:val="00E9187C"/>
    <w:rsid w:val="00EA278B"/>
    <w:rsid w:val="00EA3D3B"/>
    <w:rsid w:val="00EB74E8"/>
    <w:rsid w:val="00EB78BA"/>
    <w:rsid w:val="00EB7E29"/>
    <w:rsid w:val="00EC0F79"/>
    <w:rsid w:val="00EC7E81"/>
    <w:rsid w:val="00ED31F3"/>
    <w:rsid w:val="00ED5C09"/>
    <w:rsid w:val="00EE42BE"/>
    <w:rsid w:val="00EE51F0"/>
    <w:rsid w:val="00EE58A4"/>
    <w:rsid w:val="00EE5BDD"/>
    <w:rsid w:val="00EF48A3"/>
    <w:rsid w:val="00F1459C"/>
    <w:rsid w:val="00F265C3"/>
    <w:rsid w:val="00F30552"/>
    <w:rsid w:val="00F330DA"/>
    <w:rsid w:val="00F40C8D"/>
    <w:rsid w:val="00F44567"/>
    <w:rsid w:val="00F449C0"/>
    <w:rsid w:val="00F46BDB"/>
    <w:rsid w:val="00F67EA1"/>
    <w:rsid w:val="00F844EF"/>
    <w:rsid w:val="00FC7672"/>
    <w:rsid w:val="00FD123E"/>
    <w:rsid w:val="00FD636E"/>
    <w:rsid w:val="00FD73C5"/>
    <w:rsid w:val="00FE1AA2"/>
    <w:rsid w:val="00FE3FBD"/>
    <w:rsid w:val="00FF6588"/>
    <w:rsid w:val="00FF6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5F348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71A"/>
  </w:style>
  <w:style w:type="paragraph" w:styleId="Heading1">
    <w:name w:val="heading 1"/>
    <w:basedOn w:val="Normal"/>
    <w:next w:val="Normal"/>
    <w:link w:val="Heading1Char"/>
    <w:uiPriority w:val="9"/>
    <w:qFormat/>
    <w:rsid w:val="00EC0F7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caps/>
      <w:color w:val="1E81B8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0F79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cap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0F7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7E05"/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7E05"/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C0F79"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595959" w:themeColor="text1" w:themeTint="A6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F79"/>
    <w:rPr>
      <w:rFonts w:asciiTheme="majorHAnsi" w:eastAsiaTheme="majorEastAsia" w:hAnsiTheme="majorHAnsi" w:cstheme="majorBidi"/>
      <w:caps/>
      <w:color w:val="595959" w:themeColor="text1" w:themeTint="A6"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F79"/>
    <w:pPr>
      <w:numPr>
        <w:ilvl w:val="1"/>
      </w:numPr>
      <w:pBdr>
        <w:bottom w:val="single" w:sz="4" w:space="10" w:color="595959" w:themeColor="text1" w:themeTint="A6"/>
      </w:pBdr>
      <w:spacing w:after="160"/>
    </w:pPr>
    <w:rPr>
      <w:rFonts w:eastAsiaTheme="minorEastAsia"/>
      <w:caps/>
      <w:color w:val="1E81B8" w:themeColor="accent1"/>
      <w:sz w:val="4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C0F79"/>
    <w:rPr>
      <w:rFonts w:eastAsiaTheme="minorEastAsia"/>
      <w:caps/>
      <w:color w:val="1E81B8" w:themeColor="accent1"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C0F79"/>
    <w:rPr>
      <w:rFonts w:asciiTheme="majorHAnsi" w:eastAsiaTheme="majorEastAsia" w:hAnsiTheme="majorHAnsi" w:cstheme="majorBidi"/>
      <w:caps/>
      <w:color w:val="1E81B8" w:themeColor="accen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0F79"/>
    <w:rPr>
      <w:rFonts w:asciiTheme="majorHAnsi" w:eastAsiaTheme="majorEastAsia" w:hAnsiTheme="majorHAnsi" w:cstheme="majorBidi"/>
      <w:cap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C0F79"/>
    <w:rPr>
      <w:rFonts w:asciiTheme="majorHAnsi" w:eastAsiaTheme="majorEastAsia" w:hAnsiTheme="majorHAnsi" w:cstheme="majorBidi"/>
      <w:i/>
    </w:rPr>
  </w:style>
  <w:style w:type="character" w:customStyle="1" w:styleId="Heading4Char">
    <w:name w:val="Heading 4 Char"/>
    <w:basedOn w:val="DefaultParagraphFont"/>
    <w:link w:val="Heading4"/>
    <w:uiPriority w:val="9"/>
    <w:rsid w:val="00124ED6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customStyle="1" w:styleId="Contact1">
    <w:name w:val="Contact1"/>
    <w:basedOn w:val="Normal"/>
    <w:next w:val="Normal"/>
    <w:link w:val="Contact1Char"/>
    <w:uiPriority w:val="29"/>
    <w:qFormat/>
    <w:rsid w:val="00B8453F"/>
    <w:rPr>
      <w:color w:val="FFFFFF" w:themeColor="background1"/>
    </w:rPr>
  </w:style>
  <w:style w:type="paragraph" w:customStyle="1" w:styleId="Contact2">
    <w:name w:val="Contact2"/>
    <w:basedOn w:val="Normal"/>
    <w:next w:val="Normal"/>
    <w:link w:val="Contact2Char"/>
    <w:uiPriority w:val="29"/>
    <w:qFormat/>
    <w:rsid w:val="00B8453F"/>
    <w:pPr>
      <w:jc w:val="center"/>
    </w:pPr>
    <w:rPr>
      <w:b/>
      <w:color w:val="FFFFFF" w:themeColor="background1"/>
    </w:rPr>
  </w:style>
  <w:style w:type="character" w:customStyle="1" w:styleId="Contact1Char">
    <w:name w:val="Contact1 Char"/>
    <w:basedOn w:val="DefaultParagraphFont"/>
    <w:link w:val="Contact1"/>
    <w:uiPriority w:val="29"/>
    <w:rsid w:val="00887E05"/>
    <w:rPr>
      <w:color w:val="FFFFFF" w:themeColor="background1"/>
    </w:rPr>
  </w:style>
  <w:style w:type="character" w:customStyle="1" w:styleId="Heading5Char">
    <w:name w:val="Heading 5 Char"/>
    <w:basedOn w:val="DefaultParagraphFont"/>
    <w:link w:val="Heading5"/>
    <w:uiPriority w:val="9"/>
    <w:rsid w:val="00453A7B"/>
    <w:rPr>
      <w:rFonts w:asciiTheme="majorHAnsi" w:eastAsiaTheme="majorEastAsia" w:hAnsiTheme="majorHAnsi" w:cstheme="majorBidi"/>
      <w:b/>
      <w:caps/>
      <w:color w:val="FFFFFF" w:themeColor="background1"/>
    </w:rPr>
  </w:style>
  <w:style w:type="character" w:customStyle="1" w:styleId="Contact2Char">
    <w:name w:val="Contact2 Char"/>
    <w:basedOn w:val="DefaultParagraphFont"/>
    <w:link w:val="Contact2"/>
    <w:uiPriority w:val="29"/>
    <w:rsid w:val="00887E05"/>
    <w:rPr>
      <w:b/>
      <w:color w:val="FFFFFF" w:themeColor="background1"/>
    </w:rPr>
  </w:style>
  <w:style w:type="character" w:customStyle="1" w:styleId="Heading6Char">
    <w:name w:val="Heading 6 Char"/>
    <w:basedOn w:val="DefaultParagraphFont"/>
    <w:link w:val="Heading6"/>
    <w:uiPriority w:val="9"/>
    <w:rsid w:val="00791376"/>
    <w:rPr>
      <w:rFonts w:asciiTheme="majorHAnsi" w:eastAsiaTheme="majorEastAsia" w:hAnsiTheme="majorHAnsi" w:cstheme="majorBidi"/>
      <w:i/>
      <w:color w:val="FFFFFF" w:themeColor="background1"/>
    </w:rPr>
  </w:style>
  <w:style w:type="paragraph" w:customStyle="1" w:styleId="AboutMe">
    <w:name w:val="AboutMe"/>
    <w:basedOn w:val="Normal"/>
    <w:next w:val="Normal"/>
    <w:link w:val="AboutMeChar"/>
    <w:uiPriority w:val="28"/>
    <w:qFormat/>
    <w:rsid w:val="008A171A"/>
    <w:pPr>
      <w:spacing w:before="120"/>
      <w:jc w:val="center"/>
    </w:pPr>
    <w:rPr>
      <w:color w:val="FFFFFF" w:themeColor="background1"/>
    </w:rPr>
  </w:style>
  <w:style w:type="character" w:customStyle="1" w:styleId="AboutMeChar">
    <w:name w:val="AboutMe Char"/>
    <w:basedOn w:val="DefaultParagraphFont"/>
    <w:link w:val="AboutMe"/>
    <w:uiPriority w:val="28"/>
    <w:rsid w:val="008A171A"/>
    <w:rPr>
      <w:color w:val="FFFFFF" w:themeColor="background1"/>
    </w:rPr>
  </w:style>
  <w:style w:type="paragraph" w:customStyle="1" w:styleId="BulletList1">
    <w:name w:val="Bullet List 1"/>
    <w:basedOn w:val="Normal"/>
    <w:qFormat/>
    <w:rsid w:val="0006059D"/>
    <w:pPr>
      <w:numPr>
        <w:numId w:val="5"/>
      </w:numPr>
      <w:spacing w:line="240" w:lineRule="auto"/>
    </w:pPr>
    <w:rPr>
      <w:rFonts w:ascii="Garamond" w:eastAsia="Times New Roman" w:hAnsi="Garamond" w:cs="Times New Roman"/>
      <w:color w:val="auto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636B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57F87"/>
    <w:rPr>
      <w:color w:val="B2B2B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6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8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logancolestevens@gmail.com" TargetMode="External"/><Relationship Id="rId18" Type="http://schemas.openxmlformats.org/officeDocument/2006/relationships/hyperlink" Target="https://www.linkedin.com/in/logan-c-stevens/" TargetMode="External"/><Relationship Id="rId26" Type="http://schemas.openxmlformats.org/officeDocument/2006/relationships/image" Target="media/image11.sv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yperlink" Target="https://www.linkedin.com/in/logan-c-stevens/" TargetMode="Externa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hyperlink" Target="https://loganstevens.github.io/" TargetMode="External"/><Relationship Id="rId20" Type="http://schemas.openxmlformats.org/officeDocument/2006/relationships/image" Target="media/image6.sv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logancolestevens@gmail.com" TargetMode="External"/><Relationship Id="rId24" Type="http://schemas.microsoft.com/office/2007/relationships/hdphoto" Target="media/hdphoto1.wdp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9.png"/><Relationship Id="rId28" Type="http://schemas.openxmlformats.org/officeDocument/2006/relationships/image" Target="media/image13.sv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loganstevens.github.io/" TargetMode="External"/><Relationship Id="rId22" Type="http://schemas.openxmlformats.org/officeDocument/2006/relationships/image" Target="media/image8.svg"/><Relationship Id="rId27" Type="http://schemas.openxmlformats.org/officeDocument/2006/relationships/image" Target="media/image12.png"/><Relationship Id="rId30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stevens5\AppData\Roaming\Microsoft\Templates\Contemporary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E5035256011441DBD50ADCCE26C56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357B86-FF08-455B-916A-AEC604CF0A21}"/>
      </w:docPartPr>
      <w:docPartBody>
        <w:p w:rsidR="00992674" w:rsidRDefault="00A46E3E">
          <w:pPr>
            <w:pStyle w:val="9E5035256011441DBD50ADCCE26C56DF"/>
          </w:pPr>
          <w:r>
            <w:t>C O N T A C T</w:t>
          </w:r>
        </w:p>
      </w:docPartBody>
    </w:docPart>
    <w:docPart>
      <w:docPartPr>
        <w:name w:val="A8272F606FE247C2AA952BDC26887D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F0037-B8F2-41FF-802E-163B7EC72495}"/>
      </w:docPartPr>
      <w:docPartBody>
        <w:p w:rsidR="00992674" w:rsidRDefault="00A46E3E">
          <w:pPr>
            <w:pStyle w:val="A8272F606FE247C2AA952BDC26887D5E"/>
          </w:pPr>
          <w:r w:rsidRPr="00453A7B">
            <w:t>E D u c a t i o 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E3E"/>
    <w:rsid w:val="00055950"/>
    <w:rsid w:val="000C5B46"/>
    <w:rsid w:val="000D2915"/>
    <w:rsid w:val="000E1FCC"/>
    <w:rsid w:val="0014299A"/>
    <w:rsid w:val="00155F4C"/>
    <w:rsid w:val="001F29BC"/>
    <w:rsid w:val="001F3CA7"/>
    <w:rsid w:val="00234AF7"/>
    <w:rsid w:val="00283F51"/>
    <w:rsid w:val="0029047A"/>
    <w:rsid w:val="002E2C53"/>
    <w:rsid w:val="0035174B"/>
    <w:rsid w:val="00372E37"/>
    <w:rsid w:val="003731DF"/>
    <w:rsid w:val="003745BC"/>
    <w:rsid w:val="003863B5"/>
    <w:rsid w:val="003B1B60"/>
    <w:rsid w:val="003E3866"/>
    <w:rsid w:val="003E482D"/>
    <w:rsid w:val="004338FC"/>
    <w:rsid w:val="00441E91"/>
    <w:rsid w:val="00460915"/>
    <w:rsid w:val="00494BF1"/>
    <w:rsid w:val="004F2BC9"/>
    <w:rsid w:val="005142E3"/>
    <w:rsid w:val="0056318E"/>
    <w:rsid w:val="00585CE3"/>
    <w:rsid w:val="005B662D"/>
    <w:rsid w:val="005F2D4A"/>
    <w:rsid w:val="0060310C"/>
    <w:rsid w:val="00761FD8"/>
    <w:rsid w:val="007B4191"/>
    <w:rsid w:val="00854FA7"/>
    <w:rsid w:val="008A5C68"/>
    <w:rsid w:val="008C0BB6"/>
    <w:rsid w:val="008F3F87"/>
    <w:rsid w:val="00925F97"/>
    <w:rsid w:val="00960BA5"/>
    <w:rsid w:val="00974553"/>
    <w:rsid w:val="00992674"/>
    <w:rsid w:val="009B4CA8"/>
    <w:rsid w:val="009F79D3"/>
    <w:rsid w:val="00A46E3E"/>
    <w:rsid w:val="00AA72A8"/>
    <w:rsid w:val="00AC35E7"/>
    <w:rsid w:val="00AC79BD"/>
    <w:rsid w:val="00AD0C3B"/>
    <w:rsid w:val="00AD1E18"/>
    <w:rsid w:val="00AE021C"/>
    <w:rsid w:val="00AF4E04"/>
    <w:rsid w:val="00B7244E"/>
    <w:rsid w:val="00B874BB"/>
    <w:rsid w:val="00BB741A"/>
    <w:rsid w:val="00BE4A00"/>
    <w:rsid w:val="00CC2629"/>
    <w:rsid w:val="00D20A6E"/>
    <w:rsid w:val="00D57939"/>
    <w:rsid w:val="00D57D1C"/>
    <w:rsid w:val="00D651CE"/>
    <w:rsid w:val="00DA11E1"/>
    <w:rsid w:val="00DC0AF9"/>
    <w:rsid w:val="00DD3E01"/>
    <w:rsid w:val="00E42059"/>
    <w:rsid w:val="00E4727A"/>
    <w:rsid w:val="00EC464E"/>
    <w:rsid w:val="00F30542"/>
    <w:rsid w:val="00F573DF"/>
    <w:rsid w:val="00F7596C"/>
    <w:rsid w:val="00FA2705"/>
    <w:rsid w:val="00FB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E5035256011441DBD50ADCCE26C56DF">
    <w:name w:val="9E5035256011441DBD50ADCCE26C56DF"/>
  </w:style>
  <w:style w:type="paragraph" w:customStyle="1" w:styleId="A8272F606FE247C2AA952BDC26887D5E">
    <w:name w:val="A8272F606FE247C2AA952BDC26887D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1E81B8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FCECDDF-0470-4E3C-AABB-69366579E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2A0ED9-2391-4A05-BC12-9CE10F8C80AB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16F1EE27-5DCD-4919-A0F5-6C11B6D0804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58B8DD-5AFD-4F7E-9823-F3728F012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Contemporary resume.dotx</Template>
  <TotalTime>0</TotalTime>
  <Pages>1</Pages>
  <Words>345</Words>
  <Characters>1973</Characters>
  <Application>Microsoft Office Word</Application>
  <DocSecurity>2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2021-08-13T22:31:00Z</dcterms:created>
  <dcterms:modified xsi:type="dcterms:W3CDTF">2022-01-19T04:47:00Z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